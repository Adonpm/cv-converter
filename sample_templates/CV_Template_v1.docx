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5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26"/>
        <w:gridCol w:w="7125"/>
        <w:gridCol w:w="2304"/>
      </w:tblGrid>
      <w:tr w:rsidR="000B4AA0" w:rsidRPr="006A710E" w14:paraId="65F9ABB4" w14:textId="77777777" w:rsidTr="4BC1B437">
        <w:trPr>
          <w:trHeight w:hRule="exact" w:val="680"/>
        </w:trPr>
        <w:tc>
          <w:tcPr>
            <w:tcW w:w="7551" w:type="dxa"/>
            <w:gridSpan w:val="2"/>
          </w:tcPr>
          <w:p w14:paraId="718AAF0E" w14:textId="127C2A70" w:rsidR="000B4AA0" w:rsidRPr="006A710E" w:rsidRDefault="008D233D" w:rsidP="00D3153B">
            <w:pPr>
              <w:pStyle w:val="CVNamecal"/>
              <w:rPr>
                <w:rFonts w:ascii="Arial" w:hAnsi="Arial" w:cs="Arial"/>
              </w:rPr>
            </w:pPr>
            <w:r w:rsidRPr="006A710E">
              <w:rPr>
                <w:rFonts w:ascii="Arial" w:hAnsi="Arial" w:cs="Arial"/>
              </w:rPr>
              <w:t>{{</w:t>
            </w:r>
            <w:r w:rsidR="002421DA" w:rsidRPr="006A710E">
              <w:rPr>
                <w:rFonts w:ascii="Arial" w:hAnsi="Arial" w:cs="Arial"/>
              </w:rPr>
              <w:t>NAME</w:t>
            </w:r>
            <w:r w:rsidRPr="006A710E">
              <w:rPr>
                <w:rFonts w:ascii="Arial" w:hAnsi="Arial" w:cs="Arial"/>
              </w:rPr>
              <w:t>}}</w:t>
            </w:r>
          </w:p>
        </w:tc>
        <w:tc>
          <w:tcPr>
            <w:tcW w:w="2304" w:type="dxa"/>
          </w:tcPr>
          <w:p w14:paraId="6E55A075" w14:textId="59C83AF5" w:rsidR="000B4AA0" w:rsidRPr="006A710E" w:rsidRDefault="000B4AA0" w:rsidP="006D4456">
            <w:pPr>
              <w:rPr>
                <w:rFonts w:ascii="Arial" w:hAnsi="Arial" w:cs="Arial"/>
                <w:b/>
                <w:color w:val="FFFFFF" w:themeColor="background1"/>
                <w:sz w:val="36"/>
                <w:szCs w:val="28"/>
              </w:rPr>
            </w:pPr>
          </w:p>
        </w:tc>
      </w:tr>
      <w:tr w:rsidR="000B4AA0" w:rsidRPr="006A710E" w14:paraId="59822C3A" w14:textId="77777777" w:rsidTr="4BC1B437">
        <w:trPr>
          <w:trHeight w:hRule="exact" w:val="454"/>
        </w:trPr>
        <w:tc>
          <w:tcPr>
            <w:tcW w:w="426" w:type="dxa"/>
          </w:tcPr>
          <w:p w14:paraId="50C45E2C" w14:textId="77777777" w:rsidR="000B4AA0" w:rsidRPr="006A710E" w:rsidRDefault="000B4AA0" w:rsidP="006D4456">
            <w:pPr>
              <w:rPr>
                <w:rFonts w:ascii="Arial" w:hAnsi="Arial" w:cs="Arial"/>
              </w:rPr>
            </w:pPr>
          </w:p>
        </w:tc>
        <w:tc>
          <w:tcPr>
            <w:tcW w:w="7125" w:type="dxa"/>
          </w:tcPr>
          <w:p w14:paraId="35FDFCF3" w14:textId="0F753B25" w:rsidR="00B31D95" w:rsidRPr="006A710E" w:rsidRDefault="008D233D" w:rsidP="00BC5D08">
            <w:pPr>
              <w:pStyle w:val="jobtitlecal"/>
              <w:rPr>
                <w:rFonts w:ascii="Arial" w:hAnsi="Arial" w:cs="Arial"/>
                <w:highlight w:val="yellow"/>
              </w:rPr>
            </w:pPr>
            <w:r w:rsidRPr="006A710E">
              <w:rPr>
                <w:rFonts w:ascii="Arial" w:hAnsi="Arial" w:cs="Arial"/>
              </w:rPr>
              <w:t>{{</w:t>
            </w:r>
            <w:r w:rsidR="002421DA" w:rsidRPr="006A710E">
              <w:rPr>
                <w:rFonts w:ascii="Arial" w:hAnsi="Arial" w:cs="Arial"/>
              </w:rPr>
              <w:t>TITLE</w:t>
            </w:r>
            <w:r w:rsidRPr="006A710E">
              <w:rPr>
                <w:rFonts w:ascii="Arial" w:hAnsi="Arial" w:cs="Arial"/>
              </w:rPr>
              <w:t>}}</w:t>
            </w:r>
          </w:p>
        </w:tc>
        <w:tc>
          <w:tcPr>
            <w:tcW w:w="2304" w:type="dxa"/>
          </w:tcPr>
          <w:p w14:paraId="185D974D" w14:textId="1ABF3FC4" w:rsidR="000B4AA0" w:rsidRPr="006A710E" w:rsidRDefault="000B4AA0" w:rsidP="006D4456">
            <w:pPr>
              <w:rPr>
                <w:rFonts w:ascii="Arial" w:hAnsi="Arial" w:cs="Arial"/>
                <w:b/>
                <w:color w:val="FFFFFF" w:themeColor="background1"/>
                <w:sz w:val="28"/>
                <w:szCs w:val="36"/>
              </w:rPr>
            </w:pPr>
          </w:p>
        </w:tc>
      </w:tr>
      <w:tr w:rsidR="00E7611C" w:rsidRPr="006A710E" w14:paraId="00153676" w14:textId="77777777" w:rsidTr="008E6463">
        <w:trPr>
          <w:trHeight w:hRule="exact" w:val="287"/>
        </w:trPr>
        <w:tc>
          <w:tcPr>
            <w:tcW w:w="426" w:type="dxa"/>
          </w:tcPr>
          <w:p w14:paraId="3D1160F6" w14:textId="77777777" w:rsidR="00E7611C" w:rsidRPr="006A710E" w:rsidRDefault="00E7611C" w:rsidP="006D4456">
            <w:pPr>
              <w:rPr>
                <w:rFonts w:ascii="Arial" w:hAnsi="Arial" w:cs="Arial"/>
              </w:rPr>
            </w:pPr>
          </w:p>
        </w:tc>
        <w:tc>
          <w:tcPr>
            <w:tcW w:w="9429" w:type="dxa"/>
            <w:gridSpan w:val="2"/>
          </w:tcPr>
          <w:p w14:paraId="7BD045DD" w14:textId="39C9FF22" w:rsidR="00E7611C" w:rsidRPr="006A710E" w:rsidRDefault="00E7611C" w:rsidP="006D4456">
            <w:pPr>
              <w:rPr>
                <w:rFonts w:ascii="Arial" w:hAnsi="Arial" w:cs="Arial"/>
              </w:rPr>
            </w:pPr>
          </w:p>
        </w:tc>
      </w:tr>
      <w:tr w:rsidR="00E7611C" w:rsidRPr="006A710E" w14:paraId="2E7FC6E6" w14:textId="77777777" w:rsidTr="008E6463">
        <w:tc>
          <w:tcPr>
            <w:tcW w:w="426" w:type="dxa"/>
            <w:shd w:val="clear" w:color="auto" w:fill="808080" w:themeFill="background1" w:themeFillShade="80"/>
            <w:tcMar>
              <w:top w:w="170" w:type="dxa"/>
              <w:bottom w:w="170" w:type="dxa"/>
              <w:right w:w="170" w:type="dxa"/>
            </w:tcMar>
          </w:tcPr>
          <w:p w14:paraId="10A53075" w14:textId="18DC6C80" w:rsidR="00E7611C" w:rsidRPr="006A710E" w:rsidRDefault="00E7611C" w:rsidP="006D4456">
            <w:pPr>
              <w:rPr>
                <w:rFonts w:ascii="Arial" w:hAnsi="Arial" w:cs="Arial"/>
                <w:sz w:val="22"/>
              </w:rPr>
            </w:pPr>
          </w:p>
          <w:p w14:paraId="19DD67D3" w14:textId="76FE30DB" w:rsidR="00E7611C" w:rsidRPr="006A710E" w:rsidRDefault="00E7611C" w:rsidP="006D445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9429" w:type="dxa"/>
            <w:gridSpan w:val="2"/>
            <w:shd w:val="clear" w:color="auto" w:fill="808080" w:themeFill="background1" w:themeFillShade="80"/>
            <w:tcMar>
              <w:top w:w="170" w:type="dxa"/>
              <w:bottom w:w="170" w:type="dxa"/>
              <w:right w:w="170" w:type="dxa"/>
            </w:tcMar>
          </w:tcPr>
          <w:p w14:paraId="1AAE3CE7" w14:textId="14D4C88C" w:rsidR="00313C57" w:rsidRPr="006A710E" w:rsidRDefault="008D233D" w:rsidP="00A46434">
            <w:pPr>
              <w:pStyle w:val="CVkeyskills"/>
              <w:tabs>
                <w:tab w:val="left" w:pos="291"/>
              </w:tabs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6A710E">
              <w:rPr>
                <w:rFonts w:cstheme="minorHAnsi"/>
                <w:b w:val="0"/>
                <w:bCs w:val="0"/>
                <w:sz w:val="22"/>
                <w:szCs w:val="22"/>
              </w:rPr>
              <w:t>{{</w:t>
            </w:r>
            <w:r w:rsidR="002421DA" w:rsidRPr="006A710E">
              <w:rPr>
                <w:rFonts w:cstheme="minorHAnsi"/>
                <w:b w:val="0"/>
                <w:bCs w:val="0"/>
                <w:sz w:val="22"/>
                <w:szCs w:val="22"/>
              </w:rPr>
              <w:t>SUMMARY</w:t>
            </w:r>
            <w:r w:rsidRPr="006A710E">
              <w:rPr>
                <w:rFonts w:cstheme="minorHAnsi"/>
                <w:b w:val="0"/>
                <w:bCs w:val="0"/>
                <w:sz w:val="22"/>
                <w:szCs w:val="22"/>
              </w:rPr>
              <w:t>}}</w:t>
            </w:r>
          </w:p>
          <w:p w14:paraId="734F6365" w14:textId="77777777" w:rsidR="00220DE3" w:rsidRPr="006A710E" w:rsidRDefault="00220DE3" w:rsidP="00A46434">
            <w:pPr>
              <w:pStyle w:val="CVkeyskills"/>
              <w:tabs>
                <w:tab w:val="left" w:pos="291"/>
              </w:tabs>
              <w:rPr>
                <w:rFonts w:cstheme="minorHAnsi"/>
                <w:sz w:val="22"/>
                <w:szCs w:val="22"/>
              </w:rPr>
            </w:pPr>
          </w:p>
          <w:p w14:paraId="620B0D3E" w14:textId="58D59D93" w:rsidR="00A46434" w:rsidRPr="006A710E" w:rsidRDefault="00E7611C" w:rsidP="00A46434">
            <w:pPr>
              <w:pStyle w:val="CVkeyskills"/>
              <w:tabs>
                <w:tab w:val="left" w:pos="291"/>
              </w:tabs>
              <w:rPr>
                <w:rFonts w:cstheme="minorHAnsi"/>
                <w:sz w:val="22"/>
                <w:szCs w:val="22"/>
              </w:rPr>
            </w:pPr>
            <w:r w:rsidRPr="006A710E">
              <w:rPr>
                <w:rFonts w:cstheme="minorHAnsi"/>
                <w:sz w:val="22"/>
                <w:szCs w:val="22"/>
              </w:rPr>
              <w:t>Career Histor</w:t>
            </w:r>
            <w:r w:rsidR="00A46434" w:rsidRPr="006A710E">
              <w:rPr>
                <w:rFonts w:cstheme="minorHAnsi"/>
                <w:sz w:val="22"/>
                <w:szCs w:val="22"/>
              </w:rPr>
              <w:t>y</w:t>
            </w:r>
          </w:p>
          <w:p w14:paraId="0514E865" w14:textId="78A9DC8E" w:rsidR="00AD43F6" w:rsidRPr="006A710E" w:rsidRDefault="00330E09" w:rsidP="00330E09">
            <w:pPr>
              <w:pStyle w:val="CVbulletwhite"/>
              <w:numPr>
                <w:ilvl w:val="0"/>
                <w:numId w:val="0"/>
              </w:numPr>
              <w:rPr>
                <w:rFonts w:asciiTheme="minorHAnsi" w:hAnsiTheme="minorHAnsi" w:cstheme="minorHAnsi"/>
                <w:noProof/>
                <w:lang w:val="en-GB"/>
              </w:rPr>
            </w:pPr>
            <w:r w:rsidRPr="006A710E">
              <w:rPr>
                <w:rFonts w:asciiTheme="minorHAnsi" w:hAnsiTheme="minorHAnsi" w:cstheme="minorHAnsi"/>
                <w:noProof/>
                <w:lang w:val="en-GB"/>
              </w:rPr>
              <w:t xml:space="preserve">●   </w:t>
            </w:r>
            <w:r w:rsidR="008D233D" w:rsidRPr="006A710E">
              <w:rPr>
                <w:rFonts w:asciiTheme="minorHAnsi" w:hAnsiTheme="minorHAnsi" w:cstheme="minorHAnsi"/>
                <w:noProof/>
                <w:lang w:val="en-GB"/>
              </w:rPr>
              <w:t>{{</w:t>
            </w:r>
            <w:r w:rsidR="00FC3BAB" w:rsidRPr="006A710E">
              <w:rPr>
                <w:rFonts w:asciiTheme="minorHAnsi" w:hAnsiTheme="minorHAnsi" w:cstheme="minorHAnsi"/>
                <w:noProof/>
                <w:lang w:val="en-GB"/>
              </w:rPr>
              <w:t>YEARS OF EXPERIENCE</w:t>
            </w:r>
            <w:r w:rsidR="008D233D" w:rsidRPr="006A710E">
              <w:rPr>
                <w:rFonts w:asciiTheme="minorHAnsi" w:hAnsiTheme="minorHAnsi" w:cstheme="minorHAnsi"/>
                <w:noProof/>
                <w:lang w:val="en-GB"/>
              </w:rPr>
              <w:t>}}</w:t>
            </w:r>
            <w:r w:rsidR="002E4B97" w:rsidRPr="006A710E">
              <w:rPr>
                <w:rFonts w:asciiTheme="minorHAnsi" w:hAnsiTheme="minorHAnsi" w:cstheme="minorHAnsi"/>
                <w:noProof/>
                <w:lang w:val="en-GB"/>
              </w:rPr>
              <w:t xml:space="preserve"> years of professional experience</w:t>
            </w:r>
          </w:p>
          <w:p w14:paraId="1E95B942" w14:textId="141C8330" w:rsidR="00A275B7" w:rsidRPr="006A710E" w:rsidRDefault="00A275B7" w:rsidP="006A710E">
            <w:pPr>
              <w:pStyle w:val="CVbulletwhite"/>
              <w:numPr>
                <w:ilvl w:val="0"/>
                <w:numId w:val="0"/>
              </w:numPr>
              <w:tabs>
                <w:tab w:val="left" w:pos="3792"/>
              </w:tabs>
              <w:rPr>
                <w:rFonts w:asciiTheme="minorHAnsi" w:hAnsiTheme="minorHAnsi" w:cstheme="minorHAnsi"/>
                <w:noProof/>
                <w:lang w:val="en-GB"/>
              </w:rPr>
            </w:pPr>
            <w:r w:rsidRPr="006A710E">
              <w:rPr>
                <w:rFonts w:asciiTheme="minorHAnsi" w:hAnsiTheme="minorHAnsi" w:cstheme="minorHAnsi"/>
                <w:noProof/>
                <w:lang w:val="en-GB"/>
              </w:rPr>
              <w:t>{{EXPERIENCE SUMMARY}}</w:t>
            </w:r>
            <w:r w:rsidR="006A710E" w:rsidRPr="006A710E">
              <w:rPr>
                <w:rFonts w:asciiTheme="minorHAnsi" w:hAnsiTheme="minorHAnsi" w:cstheme="minorHAnsi"/>
                <w:noProof/>
                <w:lang w:val="en-GB"/>
              </w:rPr>
              <w:tab/>
            </w:r>
          </w:p>
          <w:p w14:paraId="2B4C1630" w14:textId="079E3B33" w:rsidR="00E7611C" w:rsidRPr="006A710E" w:rsidRDefault="00E7611C" w:rsidP="002B320F">
            <w:pPr>
              <w:pStyle w:val="CVkeyskills"/>
              <w:tabs>
                <w:tab w:val="left" w:pos="291"/>
              </w:tabs>
              <w:ind w:left="7"/>
              <w:rPr>
                <w:rFonts w:cstheme="minorHAnsi"/>
                <w:sz w:val="22"/>
                <w:szCs w:val="22"/>
              </w:rPr>
            </w:pPr>
            <w:r w:rsidRPr="006A710E">
              <w:rPr>
                <w:rFonts w:cstheme="minorHAnsi"/>
                <w:sz w:val="22"/>
                <w:szCs w:val="22"/>
              </w:rPr>
              <w:t>Education and Qualifications</w:t>
            </w:r>
          </w:p>
          <w:p w14:paraId="75E5A4FE" w14:textId="77777777" w:rsidR="00324CAC" w:rsidRPr="006A710E" w:rsidRDefault="00324CAC" w:rsidP="00330E09">
            <w:pPr>
              <w:pStyle w:val="CVbulletwhite"/>
              <w:numPr>
                <w:ilvl w:val="0"/>
                <w:numId w:val="0"/>
              </w:numPr>
              <w:rPr>
                <w:rFonts w:asciiTheme="minorHAnsi" w:hAnsiTheme="minorHAnsi" w:cstheme="minorHAnsi"/>
                <w:noProof/>
                <w:lang w:val="en-GB"/>
              </w:rPr>
            </w:pPr>
            <w:r w:rsidRPr="006A710E">
              <w:rPr>
                <w:rFonts w:asciiTheme="minorHAnsi" w:hAnsiTheme="minorHAnsi" w:cstheme="minorHAnsi"/>
                <w:noProof/>
                <w:lang w:val="en-GB"/>
              </w:rPr>
              <w:t>{{CERTIFICATIONS}}</w:t>
            </w:r>
          </w:p>
          <w:p w14:paraId="35B235DE" w14:textId="77777777" w:rsidR="00324CAC" w:rsidRPr="006A710E" w:rsidRDefault="00324CAC" w:rsidP="00330E09">
            <w:pPr>
              <w:pStyle w:val="CVbulletwhite"/>
              <w:numPr>
                <w:ilvl w:val="0"/>
                <w:numId w:val="0"/>
              </w:numPr>
              <w:rPr>
                <w:rFonts w:asciiTheme="minorHAnsi" w:hAnsiTheme="minorHAnsi" w:cstheme="minorHAnsi"/>
                <w:noProof/>
                <w:lang w:val="en-GB"/>
              </w:rPr>
            </w:pPr>
            <w:r w:rsidRPr="006A710E">
              <w:rPr>
                <w:rFonts w:asciiTheme="minorHAnsi" w:hAnsiTheme="minorHAnsi" w:cstheme="minorHAnsi"/>
                <w:noProof/>
                <w:lang w:val="en-GB"/>
              </w:rPr>
              <w:t>{{MEMBERSHIPS}}</w:t>
            </w:r>
          </w:p>
          <w:p w14:paraId="151230C5" w14:textId="2DF5498F" w:rsidR="00324CAC" w:rsidRPr="006A710E" w:rsidRDefault="00324CAC" w:rsidP="00330E09">
            <w:pPr>
              <w:pStyle w:val="CVbulletwhite"/>
              <w:numPr>
                <w:ilvl w:val="0"/>
                <w:numId w:val="0"/>
              </w:numPr>
              <w:rPr>
                <w:rFonts w:asciiTheme="minorHAnsi" w:hAnsiTheme="minorHAnsi" w:cstheme="minorHAnsi"/>
                <w:noProof/>
                <w:lang w:val="en-GB"/>
              </w:rPr>
            </w:pPr>
            <w:r w:rsidRPr="006A710E">
              <w:rPr>
                <w:rFonts w:asciiTheme="minorHAnsi" w:hAnsiTheme="minorHAnsi" w:cstheme="minorHAnsi"/>
                <w:noProof/>
                <w:lang w:val="en-GB"/>
              </w:rPr>
              <w:t>{{EDUCATION}}</w:t>
            </w:r>
          </w:p>
          <w:p w14:paraId="334FD912" w14:textId="77777777" w:rsidR="00E7611C" w:rsidRPr="006A710E" w:rsidRDefault="00E7611C" w:rsidP="00E7611C">
            <w:pPr>
              <w:pStyle w:val="CVkeyskills"/>
              <w:rPr>
                <w:rFonts w:cstheme="minorHAnsi"/>
                <w:sz w:val="22"/>
                <w:szCs w:val="22"/>
              </w:rPr>
            </w:pPr>
            <w:r w:rsidRPr="006A710E">
              <w:rPr>
                <w:rFonts w:cstheme="minorHAnsi"/>
                <w:sz w:val="22"/>
                <w:szCs w:val="22"/>
              </w:rPr>
              <w:t>Key Skills</w:t>
            </w:r>
          </w:p>
          <w:p w14:paraId="5DE4D301" w14:textId="77149A9C" w:rsidR="006A710E" w:rsidRPr="006A710E" w:rsidRDefault="008D233D" w:rsidP="00330E09">
            <w:pPr>
              <w:pStyle w:val="CVkeyskills"/>
              <w:tabs>
                <w:tab w:val="left" w:pos="291"/>
              </w:tabs>
              <w:rPr>
                <w:rFonts w:cstheme="minorHAnsi"/>
                <w:b w:val="0"/>
                <w:bCs w:val="0"/>
                <w:sz w:val="22"/>
              </w:rPr>
            </w:pPr>
            <w:r w:rsidRPr="006A710E">
              <w:rPr>
                <w:rFonts w:cstheme="minorHAnsi"/>
                <w:b w:val="0"/>
                <w:bCs w:val="0"/>
                <w:sz w:val="22"/>
              </w:rPr>
              <w:t>{{</w:t>
            </w:r>
            <w:r w:rsidR="002421DA" w:rsidRPr="006A710E">
              <w:rPr>
                <w:rFonts w:cstheme="minorHAnsi"/>
                <w:b w:val="0"/>
                <w:bCs w:val="0"/>
                <w:sz w:val="22"/>
              </w:rPr>
              <w:t>SKILLS</w:t>
            </w:r>
            <w:r w:rsidRPr="006A710E">
              <w:rPr>
                <w:rFonts w:cstheme="minorHAnsi"/>
                <w:b w:val="0"/>
                <w:bCs w:val="0"/>
                <w:sz w:val="22"/>
              </w:rPr>
              <w:t>}}</w:t>
            </w:r>
          </w:p>
        </w:tc>
      </w:tr>
    </w:tbl>
    <w:p w14:paraId="45B04E9D" w14:textId="77777777" w:rsidR="008E2911" w:rsidRPr="006A710E" w:rsidRDefault="008E2911" w:rsidP="006D4456">
      <w:pPr>
        <w:rPr>
          <w:rFonts w:ascii="Arial" w:hAnsi="Arial" w:cs="Arial"/>
        </w:rPr>
      </w:pPr>
    </w:p>
    <w:tbl>
      <w:tblPr>
        <w:tblW w:w="4735" w:type="pct"/>
        <w:tblBorders>
          <w:top w:val="single" w:sz="36" w:space="0" w:color="D6D6D6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9342"/>
      </w:tblGrid>
      <w:tr w:rsidR="00894D87" w:rsidRPr="006A710E" w14:paraId="73AE1EB2" w14:textId="77777777" w:rsidTr="003D1394">
        <w:tc>
          <w:tcPr>
            <w:tcW w:w="9342" w:type="dxa"/>
          </w:tcPr>
          <w:p w14:paraId="77B7A519" w14:textId="2F7A97DC" w:rsidR="00944468" w:rsidRPr="006A710E" w:rsidRDefault="00F279D4" w:rsidP="00787A7D">
            <w:pPr>
              <w:pStyle w:val="CVCompanycal"/>
              <w:spacing w:before="0" w:after="12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006A710E">
              <w:rPr>
                <w:rFonts w:ascii="Arial" w:hAnsi="Arial" w:cs="Arial"/>
                <w:noProof/>
                <w:sz w:val="22"/>
                <w:szCs w:val="22"/>
              </w:rPr>
              <w:t xml:space="preserve">Project Experience </w:t>
            </w:r>
            <w:r w:rsidR="00FF63A2" w:rsidRPr="006A710E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</w:p>
          <w:p w14:paraId="346A78EE" w14:textId="708AE3E1" w:rsidR="00A46434" w:rsidRPr="006A710E" w:rsidRDefault="008D233D" w:rsidP="000839CF">
            <w:pPr>
              <w:pStyle w:val="Sous-titredcal"/>
              <w:keepNext/>
              <w:spacing w:after="120" w:line="240" w:lineRule="auto"/>
              <w:ind w:left="0"/>
              <w:rPr>
                <w:rFonts w:ascii="Arial" w:hAnsi="Arial" w:cs="Arial"/>
                <w:b w:val="0"/>
                <w:sz w:val="22"/>
                <w:lang w:val="en-GB"/>
              </w:rPr>
            </w:pPr>
            <w:r w:rsidRPr="006A710E">
              <w:rPr>
                <w:rFonts w:cs="Calibri"/>
                <w:b w:val="0"/>
                <w:color w:val="000000" w:themeColor="text1"/>
                <w:sz w:val="22"/>
                <w:lang w:val="en-GB"/>
              </w:rPr>
              <w:t>{{</w:t>
            </w:r>
            <w:r w:rsidR="002421DA" w:rsidRPr="006A710E">
              <w:rPr>
                <w:rFonts w:cs="Calibri"/>
                <w:b w:val="0"/>
                <w:color w:val="000000" w:themeColor="text1"/>
                <w:sz w:val="22"/>
                <w:lang w:val="en-GB"/>
              </w:rPr>
              <w:t>PROJECTS</w:t>
            </w:r>
            <w:r w:rsidRPr="006A710E">
              <w:rPr>
                <w:rFonts w:cs="Calibri"/>
                <w:b w:val="0"/>
                <w:color w:val="000000" w:themeColor="text1"/>
                <w:sz w:val="22"/>
                <w:lang w:val="en-GB"/>
              </w:rPr>
              <w:t>}}</w:t>
            </w:r>
          </w:p>
        </w:tc>
      </w:tr>
    </w:tbl>
    <w:p w14:paraId="6A58D331" w14:textId="386945D2" w:rsidR="00313C57" w:rsidRPr="006A710E" w:rsidRDefault="00313C57" w:rsidP="00A46434">
      <w:pPr>
        <w:spacing w:line="240" w:lineRule="auto"/>
        <w:rPr>
          <w:rFonts w:ascii="Arial" w:hAnsi="Arial" w:cs="Arial"/>
          <w:b/>
          <w:bCs/>
          <w:color w:val="000000" w:themeColor="text1"/>
          <w:sz w:val="22"/>
        </w:rPr>
      </w:pPr>
    </w:p>
    <w:sectPr w:rsidR="00313C57" w:rsidRPr="006A710E" w:rsidSect="00D627BE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680" w:right="907" w:bottom="816" w:left="1134" w:header="39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6BC0D" w14:textId="77777777" w:rsidR="00FB19F0" w:rsidRPr="006A710E" w:rsidRDefault="00FB19F0" w:rsidP="006D4456">
      <w:r w:rsidRPr="006A710E">
        <w:separator/>
      </w:r>
    </w:p>
  </w:endnote>
  <w:endnote w:type="continuationSeparator" w:id="0">
    <w:p w14:paraId="22C69C52" w14:textId="77777777" w:rsidR="00FB19F0" w:rsidRPr="006A710E" w:rsidRDefault="00FB19F0" w:rsidP="006D4456">
      <w:r w:rsidRPr="006A71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 Medium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8553A" w14:textId="7B6558D1" w:rsidR="00AF4768" w:rsidRPr="006A710E" w:rsidRDefault="004365E4" w:rsidP="00B07E96">
    <w:pPr>
      <w:pStyle w:val="Footer"/>
    </w:pPr>
    <w:r w:rsidRPr="006A710E">
      <w:drawing>
        <wp:anchor distT="0" distB="0" distL="114300" distR="114300" simplePos="0" relativeHeight="251662848" behindDoc="1" locked="0" layoutInCell="1" allowOverlap="1" wp14:anchorId="7A0D548A" wp14:editId="5037D5CA">
          <wp:simplePos x="0" y="0"/>
          <wp:positionH relativeFrom="page">
            <wp:posOffset>0</wp:posOffset>
          </wp:positionH>
          <wp:positionV relativeFrom="page">
            <wp:posOffset>10139045</wp:posOffset>
          </wp:positionV>
          <wp:extent cx="7560000" cy="532800"/>
          <wp:effectExtent l="0" t="0" r="0" b="635"/>
          <wp:wrapNone/>
          <wp:docPr id="108" name="Picture 1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DA48" w14:textId="4BB36920" w:rsidR="00AF4768" w:rsidRPr="006A710E" w:rsidRDefault="00B54EA4" w:rsidP="00B07E96">
    <w:pPr>
      <w:pStyle w:val="Footer"/>
    </w:pPr>
    <w:r w:rsidRPr="006A710E">
      <w:drawing>
        <wp:anchor distT="0" distB="0" distL="114300" distR="114300" simplePos="0" relativeHeight="251660800" behindDoc="1" locked="0" layoutInCell="1" allowOverlap="1" wp14:anchorId="6F56AD2A" wp14:editId="2FD3EF91">
          <wp:simplePos x="0" y="0"/>
          <wp:positionH relativeFrom="page">
            <wp:posOffset>0</wp:posOffset>
          </wp:positionH>
          <wp:positionV relativeFrom="page">
            <wp:posOffset>10134600</wp:posOffset>
          </wp:positionV>
          <wp:extent cx="7560000" cy="532800"/>
          <wp:effectExtent l="0" t="0" r="0" b="635"/>
          <wp:wrapNone/>
          <wp:docPr id="110" name="Picture 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E16453" w14:textId="639E51C2" w:rsidR="00AF4768" w:rsidRPr="006A710E" w:rsidRDefault="00AF4768" w:rsidP="00B07E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7FBA1" w14:textId="77777777" w:rsidR="00FB19F0" w:rsidRPr="006A710E" w:rsidRDefault="00FB19F0" w:rsidP="006D4456">
      <w:r w:rsidRPr="006A710E">
        <w:separator/>
      </w:r>
    </w:p>
  </w:footnote>
  <w:footnote w:type="continuationSeparator" w:id="0">
    <w:p w14:paraId="36EE163E" w14:textId="77777777" w:rsidR="00FB19F0" w:rsidRPr="006A710E" w:rsidRDefault="00FB19F0" w:rsidP="006D4456">
      <w:r w:rsidRPr="006A710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255EE" w14:textId="7A0FADC7" w:rsidR="009C0DF9" w:rsidRPr="006A710E" w:rsidRDefault="009C0DF9">
    <w:pPr>
      <w:pStyle w:val="Header"/>
    </w:pPr>
    <w:r w:rsidRPr="006A710E">
      <mc:AlternateContent>
        <mc:Choice Requires="wps">
          <w:drawing>
            <wp:anchor distT="0" distB="0" distL="114300" distR="114300" simplePos="0" relativeHeight="251663872" behindDoc="0" locked="0" layoutInCell="1" allowOverlap="0" wp14:anchorId="468AB0BD" wp14:editId="62E9A08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540000"/>
              <wp:effectExtent l="0" t="0" r="0" b="0"/>
              <wp:wrapTopAndBottom/>
              <wp:docPr id="111" name="Rectangle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54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9CCFA3" id="Rectangle 111" o:spid="_x0000_s1026" style="position:absolute;margin-left:0;margin-top:0;width:595.3pt;height:42.5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" o:allowoverlap="f" filled="f" stroked="f" strokeweight="2pt">
              <w10:wrap type="topAndBottom"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27793" w14:textId="24E17B56" w:rsidR="00AF4768" w:rsidRPr="006A710E" w:rsidRDefault="00477E4A" w:rsidP="00316A85">
    <w:pPr>
      <w:pStyle w:val="Header"/>
      <w:tabs>
        <w:tab w:val="center" w:pos="4932"/>
      </w:tabs>
    </w:pPr>
    <w:r w:rsidRPr="006A710E">
      <w:drawing>
        <wp:anchor distT="0" distB="0" distL="114300" distR="114300" simplePos="0" relativeHeight="251659776" behindDoc="1" locked="0" layoutInCell="1" allowOverlap="1" wp14:anchorId="1F503CDC" wp14:editId="0A3A24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4600" cy="1141200"/>
          <wp:effectExtent l="0" t="0" r="0" b="1905"/>
          <wp:wrapNone/>
          <wp:docPr id="109" name="Picture 1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" name="Picture 10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4600" cy="11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16A85" w:rsidRPr="006A71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0EBA"/>
    <w:multiLevelType w:val="hybridMultilevel"/>
    <w:tmpl w:val="4F1A141C"/>
    <w:lvl w:ilvl="0" w:tplc="B2723F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BCF8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AD42C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F78CD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40222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CD019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77685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43C39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D25A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15324B58"/>
    <w:multiLevelType w:val="hybridMultilevel"/>
    <w:tmpl w:val="4D6A47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93D02"/>
    <w:multiLevelType w:val="multilevel"/>
    <w:tmpl w:val="C3C60F4E"/>
    <w:lvl w:ilvl="0">
      <w:start w:val="1"/>
      <w:numFmt w:val="bullet"/>
      <w:pStyle w:val="ListBullet"/>
      <w:lvlText w:val=""/>
      <w:lvlJc w:val="left"/>
      <w:pPr>
        <w:ind w:left="425" w:hanging="425"/>
      </w:pPr>
      <w:rPr>
        <w:rFonts w:ascii="Wingdings" w:hAnsi="Wingdings" w:hint="default"/>
        <w:b/>
        <w:i w:val="0"/>
        <w:color w:val="FFBC3D"/>
        <w:sz w:val="20"/>
      </w:rPr>
    </w:lvl>
    <w:lvl w:ilvl="1">
      <w:start w:val="1"/>
      <w:numFmt w:val="bullet"/>
      <w:pStyle w:val="ListBullet2"/>
      <w:lvlText w:val=""/>
      <w:lvlJc w:val="left"/>
      <w:pPr>
        <w:ind w:left="850" w:hanging="425"/>
      </w:pPr>
      <w:rPr>
        <w:rFonts w:ascii="Wingdings" w:hAnsi="Wingdings" w:hint="default"/>
        <w:b/>
        <w:i w:val="0"/>
        <w:color w:val="635C55"/>
        <w:sz w:val="20"/>
      </w:rPr>
    </w:lvl>
    <w:lvl w:ilvl="2">
      <w:start w:val="1"/>
      <w:numFmt w:val="bullet"/>
      <w:pStyle w:val="ListBullet3"/>
      <w:lvlText w:val="–"/>
      <w:lvlJc w:val="left"/>
      <w:pPr>
        <w:ind w:left="1275" w:hanging="425"/>
      </w:pPr>
      <w:rPr>
        <w:rFonts w:ascii="Arial" w:hAnsi="Arial" w:hint="default"/>
        <w:color w:val="635C55"/>
      </w:rPr>
    </w:lvl>
    <w:lvl w:ilvl="3">
      <w:start w:val="1"/>
      <w:numFmt w:val="bullet"/>
      <w:pStyle w:val="ListBullet4"/>
      <w:lvlText w:val=""/>
      <w:lvlJc w:val="left"/>
      <w:pPr>
        <w:ind w:left="1276" w:hanging="425"/>
      </w:pPr>
      <w:rPr>
        <w:rFonts w:ascii="Wingdings" w:hAnsi="Wingdings" w:hint="default"/>
        <w:b/>
        <w:i w:val="0"/>
        <w:color w:val="FFBC3D"/>
        <w:sz w:val="20"/>
      </w:rPr>
    </w:lvl>
    <w:lvl w:ilvl="4">
      <w:start w:val="1"/>
      <w:numFmt w:val="bullet"/>
      <w:pStyle w:val="ListBullet5"/>
      <w:lvlText w:val=""/>
      <w:lvlJc w:val="left"/>
      <w:pPr>
        <w:ind w:left="1701" w:hanging="425"/>
      </w:pPr>
      <w:rPr>
        <w:rFonts w:ascii="Wingdings" w:hAnsi="Wingdings" w:hint="default"/>
        <w:b/>
        <w:i w:val="0"/>
        <w:color w:val="635C55"/>
        <w:sz w:val="20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3" w15:restartNumberingAfterBreak="0">
    <w:nsid w:val="1B1B1C15"/>
    <w:multiLevelType w:val="hybridMultilevel"/>
    <w:tmpl w:val="0EF8830E"/>
    <w:lvl w:ilvl="0" w:tplc="496E71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7CA2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E8267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EA865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14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69871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118D2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012F3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520EB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1E491308"/>
    <w:multiLevelType w:val="hybridMultilevel"/>
    <w:tmpl w:val="BB788C46"/>
    <w:lvl w:ilvl="0" w:tplc="4AC27A64">
      <w:start w:val="78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A11A1"/>
    <w:multiLevelType w:val="hybridMultilevel"/>
    <w:tmpl w:val="E84EB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E6E3D"/>
    <w:multiLevelType w:val="hybridMultilevel"/>
    <w:tmpl w:val="51CC763E"/>
    <w:lvl w:ilvl="0" w:tplc="2DEE7C6A">
      <w:start w:val="1"/>
      <w:numFmt w:val="bullet"/>
      <w:pStyle w:val="CVbulletcal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color w:val="DE3314"/>
      </w:rPr>
    </w:lvl>
    <w:lvl w:ilvl="1" w:tplc="661E26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F45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08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1AC5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AED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9C48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1805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88B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C2072"/>
    <w:multiLevelType w:val="hybridMultilevel"/>
    <w:tmpl w:val="C332FA7A"/>
    <w:lvl w:ilvl="0" w:tplc="9EB659C4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184C703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133674C2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3" w:tplc="B31E3252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4" w:tplc="FB8A9F64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5" w:tplc="3EEAFB72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6" w:tplc="E2BAA3E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7" w:tplc="D9E82C8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8" w:tplc="7964643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</w:abstractNum>
  <w:abstractNum w:abstractNumId="8" w15:restartNumberingAfterBreak="0">
    <w:nsid w:val="32F75CEF"/>
    <w:multiLevelType w:val="hybridMultilevel"/>
    <w:tmpl w:val="571AD7C6"/>
    <w:lvl w:ilvl="0" w:tplc="6F1E2F62">
      <w:start w:val="1"/>
      <w:numFmt w:val="bullet"/>
      <w:pStyle w:val="CVbulletwhi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D4156"/>
    <w:multiLevelType w:val="hybridMultilevel"/>
    <w:tmpl w:val="6F2A3968"/>
    <w:lvl w:ilvl="0" w:tplc="61241B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F81BD" w:themeColor="accent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BF41F2"/>
    <w:multiLevelType w:val="hybridMultilevel"/>
    <w:tmpl w:val="AE52FF9E"/>
    <w:lvl w:ilvl="0" w:tplc="FCD4D40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i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DA71DF"/>
    <w:multiLevelType w:val="hybridMultilevel"/>
    <w:tmpl w:val="7D36202A"/>
    <w:lvl w:ilvl="0" w:tplc="080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2" w15:restartNumberingAfterBreak="0">
    <w:nsid w:val="3C734492"/>
    <w:multiLevelType w:val="hybridMultilevel"/>
    <w:tmpl w:val="B290CD28"/>
    <w:lvl w:ilvl="0" w:tplc="FA0682FE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1" w:tplc="DF22C73C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2" w:tplc="C1568DAE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3" w:tplc="BE74E9AC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4" w:tplc="EAC425C0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5" w:tplc="940612DC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6" w:tplc="F80A2A1A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7" w:tplc="A8AC6C8C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8" w:tplc="C19641C6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</w:abstractNum>
  <w:abstractNum w:abstractNumId="13" w15:restartNumberingAfterBreak="0">
    <w:nsid w:val="3D977CF3"/>
    <w:multiLevelType w:val="hybridMultilevel"/>
    <w:tmpl w:val="B838EE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46A02"/>
    <w:multiLevelType w:val="hybridMultilevel"/>
    <w:tmpl w:val="A0A685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BD2361"/>
    <w:multiLevelType w:val="hybridMultilevel"/>
    <w:tmpl w:val="E00CD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246980"/>
    <w:multiLevelType w:val="hybridMultilevel"/>
    <w:tmpl w:val="C79E76F2"/>
    <w:lvl w:ilvl="0" w:tplc="97483DD6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1D5E06"/>
    <w:multiLevelType w:val="hybridMultilevel"/>
    <w:tmpl w:val="CBE0097E"/>
    <w:lvl w:ilvl="0" w:tplc="4AC27A64">
      <w:start w:val="78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077B30"/>
    <w:multiLevelType w:val="hybridMultilevel"/>
    <w:tmpl w:val="66C2BBF6"/>
    <w:lvl w:ilvl="0" w:tplc="525E2F20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1" w:tplc="487290B0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2" w:tplc="3230A746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3" w:tplc="95F66618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4" w:tplc="37B46790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5" w:tplc="8A9ABFBE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6" w:tplc="8D06C924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7" w:tplc="0002CB70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  <w:lvl w:ilvl="8" w:tplc="3462E04C">
      <w:start w:val="1"/>
      <w:numFmt w:val="bullet"/>
      <w:lvlText w:val=""/>
      <w:lvlJc w:val="left"/>
      <w:pPr>
        <w:ind w:left="1780" w:hanging="360"/>
      </w:pPr>
      <w:rPr>
        <w:rFonts w:ascii="Symbol" w:hAnsi="Symbol"/>
      </w:rPr>
    </w:lvl>
  </w:abstractNum>
  <w:abstractNum w:abstractNumId="19" w15:restartNumberingAfterBreak="0">
    <w:nsid w:val="75377EBD"/>
    <w:multiLevelType w:val="multilevel"/>
    <w:tmpl w:val="5F06FE64"/>
    <w:styleLink w:val="ListStyle-ListNumber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Theme="minorHAnsi" w:hAnsiTheme="minorHAnsi" w:hint="default"/>
      </w:rPr>
    </w:lvl>
    <w:lvl w:ilvl="1">
      <w:start w:val="1"/>
      <w:numFmt w:val="lowerLetter"/>
      <w:pStyle w:val="ListNumber2"/>
      <w:lvlText w:val="%2."/>
      <w:lvlJc w:val="left"/>
      <w:pPr>
        <w:ind w:left="680" w:hanging="340"/>
      </w:pPr>
      <w:rPr>
        <w:rFonts w:asciiTheme="minorHAnsi" w:hAnsiTheme="minorHAnsi" w:hint="default"/>
      </w:rPr>
    </w:lvl>
    <w:lvl w:ilvl="2">
      <w:start w:val="1"/>
      <w:numFmt w:val="bullet"/>
      <w:pStyle w:val="ListNumber3"/>
      <w:lvlText w:val=""/>
      <w:lvlJc w:val="left"/>
      <w:pPr>
        <w:ind w:left="1020" w:hanging="34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700" w:hanging="340"/>
      </w:pPr>
      <w:rPr>
        <w:rFonts w:ascii="Symbol" w:hAnsi="Symbol" w:hint="default"/>
        <w:color w:val="auto"/>
      </w:rPr>
    </w:lvl>
    <w:lvl w:ilvl="5">
      <w:start w:val="1"/>
      <w:numFmt w:val="lowerRoman"/>
      <w:lvlText w:val="%6."/>
      <w:lvlJc w:val="left"/>
      <w:pPr>
        <w:ind w:left="2040" w:hanging="340"/>
      </w:pPr>
      <w:rPr>
        <w:rFonts w:hint="default"/>
        <w:color w:val="auto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  <w:color w:val="auto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  <w:color w:val="auto"/>
      </w:rPr>
    </w:lvl>
    <w:lvl w:ilvl="8">
      <w:start w:val="1"/>
      <w:numFmt w:val="lowerRoman"/>
      <w:lvlText w:val="%9."/>
      <w:lvlJc w:val="left"/>
      <w:pPr>
        <w:ind w:left="3060" w:hanging="340"/>
      </w:pPr>
      <w:rPr>
        <w:rFonts w:hint="default"/>
        <w:color w:val="auto"/>
      </w:rPr>
    </w:lvl>
  </w:abstractNum>
  <w:abstractNum w:abstractNumId="20" w15:restartNumberingAfterBreak="0">
    <w:nsid w:val="7EBB2386"/>
    <w:multiLevelType w:val="hybridMultilevel"/>
    <w:tmpl w:val="E7E4C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568693">
    <w:abstractNumId w:val="6"/>
  </w:num>
  <w:num w:numId="2" w16cid:durableId="1188524166">
    <w:abstractNumId w:val="8"/>
  </w:num>
  <w:num w:numId="3" w16cid:durableId="1448964067">
    <w:abstractNumId w:val="13"/>
  </w:num>
  <w:num w:numId="4" w16cid:durableId="1497526706">
    <w:abstractNumId w:val="20"/>
  </w:num>
  <w:num w:numId="5" w16cid:durableId="1869829366">
    <w:abstractNumId w:val="1"/>
  </w:num>
  <w:num w:numId="6" w16cid:durableId="542404804">
    <w:abstractNumId w:val="18"/>
  </w:num>
  <w:num w:numId="7" w16cid:durableId="1999797160">
    <w:abstractNumId w:val="7"/>
  </w:num>
  <w:num w:numId="8" w16cid:durableId="1559825581">
    <w:abstractNumId w:val="12"/>
  </w:num>
  <w:num w:numId="9" w16cid:durableId="960499189">
    <w:abstractNumId w:val="3"/>
  </w:num>
  <w:num w:numId="10" w16cid:durableId="215238150">
    <w:abstractNumId w:val="0"/>
  </w:num>
  <w:num w:numId="11" w16cid:durableId="1809080783">
    <w:abstractNumId w:val="16"/>
  </w:num>
  <w:num w:numId="12" w16cid:durableId="2044791725">
    <w:abstractNumId w:val="10"/>
  </w:num>
  <w:num w:numId="13" w16cid:durableId="1266187746">
    <w:abstractNumId w:val="9"/>
  </w:num>
  <w:num w:numId="14" w16cid:durableId="460464523">
    <w:abstractNumId w:val="2"/>
  </w:num>
  <w:num w:numId="15" w16cid:durableId="1454208150">
    <w:abstractNumId w:val="8"/>
  </w:num>
  <w:num w:numId="16" w16cid:durableId="616567245">
    <w:abstractNumId w:val="17"/>
  </w:num>
  <w:num w:numId="17" w16cid:durableId="420956965">
    <w:abstractNumId w:val="8"/>
  </w:num>
  <w:num w:numId="18" w16cid:durableId="1264992277">
    <w:abstractNumId w:val="5"/>
  </w:num>
  <w:num w:numId="19" w16cid:durableId="346373361">
    <w:abstractNumId w:val="4"/>
  </w:num>
  <w:num w:numId="20" w16cid:durableId="445583153">
    <w:abstractNumId w:val="8"/>
  </w:num>
  <w:num w:numId="21" w16cid:durableId="1357729433">
    <w:abstractNumId w:val="8"/>
  </w:num>
  <w:num w:numId="22" w16cid:durableId="380402892">
    <w:abstractNumId w:val="19"/>
  </w:num>
  <w:num w:numId="23" w16cid:durableId="815076224">
    <w:abstractNumId w:val="11"/>
  </w:num>
  <w:num w:numId="24" w16cid:durableId="408697364">
    <w:abstractNumId w:val="14"/>
  </w:num>
  <w:num w:numId="25" w16cid:durableId="1966422872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documentProtection w:enforcement="0"/>
  <w:autoFormatOverrid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F5C"/>
    <w:rsid w:val="00002A75"/>
    <w:rsid w:val="000105B7"/>
    <w:rsid w:val="000120F5"/>
    <w:rsid w:val="000149BF"/>
    <w:rsid w:val="00017E97"/>
    <w:rsid w:val="00020076"/>
    <w:rsid w:val="0002214A"/>
    <w:rsid w:val="00023A0E"/>
    <w:rsid w:val="00024DDE"/>
    <w:rsid w:val="000258AE"/>
    <w:rsid w:val="00025B3E"/>
    <w:rsid w:val="00026F36"/>
    <w:rsid w:val="000309A8"/>
    <w:rsid w:val="00033361"/>
    <w:rsid w:val="00035430"/>
    <w:rsid w:val="00036AC8"/>
    <w:rsid w:val="00037914"/>
    <w:rsid w:val="00040B5E"/>
    <w:rsid w:val="00041D88"/>
    <w:rsid w:val="00047EAD"/>
    <w:rsid w:val="000525E8"/>
    <w:rsid w:val="00053EA4"/>
    <w:rsid w:val="00056670"/>
    <w:rsid w:val="000627F4"/>
    <w:rsid w:val="000637B1"/>
    <w:rsid w:val="00064A1C"/>
    <w:rsid w:val="00066428"/>
    <w:rsid w:val="00067137"/>
    <w:rsid w:val="0007267D"/>
    <w:rsid w:val="0007303D"/>
    <w:rsid w:val="00073E50"/>
    <w:rsid w:val="000807F3"/>
    <w:rsid w:val="00082854"/>
    <w:rsid w:val="00083492"/>
    <w:rsid w:val="000839CF"/>
    <w:rsid w:val="00083A43"/>
    <w:rsid w:val="00083E78"/>
    <w:rsid w:val="00085F0A"/>
    <w:rsid w:val="000879AF"/>
    <w:rsid w:val="00091938"/>
    <w:rsid w:val="00092EF4"/>
    <w:rsid w:val="000A141E"/>
    <w:rsid w:val="000A2583"/>
    <w:rsid w:val="000A2ACC"/>
    <w:rsid w:val="000A621D"/>
    <w:rsid w:val="000A65BB"/>
    <w:rsid w:val="000B49E8"/>
    <w:rsid w:val="000B4AA0"/>
    <w:rsid w:val="000B62FA"/>
    <w:rsid w:val="000B704D"/>
    <w:rsid w:val="000B724B"/>
    <w:rsid w:val="000C2139"/>
    <w:rsid w:val="000C25E1"/>
    <w:rsid w:val="000C46C3"/>
    <w:rsid w:val="000C5206"/>
    <w:rsid w:val="000C7AC1"/>
    <w:rsid w:val="000D169E"/>
    <w:rsid w:val="000D40C7"/>
    <w:rsid w:val="000D6A0D"/>
    <w:rsid w:val="000E69E6"/>
    <w:rsid w:val="000E78F0"/>
    <w:rsid w:val="000E7EDF"/>
    <w:rsid w:val="000F3E23"/>
    <w:rsid w:val="000F79E1"/>
    <w:rsid w:val="001033F5"/>
    <w:rsid w:val="00103CD8"/>
    <w:rsid w:val="00105C22"/>
    <w:rsid w:val="00106282"/>
    <w:rsid w:val="00111631"/>
    <w:rsid w:val="00111B51"/>
    <w:rsid w:val="00115663"/>
    <w:rsid w:val="00120978"/>
    <w:rsid w:val="0012112E"/>
    <w:rsid w:val="001224A8"/>
    <w:rsid w:val="00123B1F"/>
    <w:rsid w:val="0012546F"/>
    <w:rsid w:val="00127984"/>
    <w:rsid w:val="00127EF9"/>
    <w:rsid w:val="00133415"/>
    <w:rsid w:val="0013478B"/>
    <w:rsid w:val="00137286"/>
    <w:rsid w:val="00137432"/>
    <w:rsid w:val="00140676"/>
    <w:rsid w:val="00142F53"/>
    <w:rsid w:val="001436E4"/>
    <w:rsid w:val="00145DFC"/>
    <w:rsid w:val="00146780"/>
    <w:rsid w:val="001612E7"/>
    <w:rsid w:val="00163B45"/>
    <w:rsid w:val="0017168C"/>
    <w:rsid w:val="001754EB"/>
    <w:rsid w:val="00176EA9"/>
    <w:rsid w:val="00176F8E"/>
    <w:rsid w:val="00182BF3"/>
    <w:rsid w:val="00186592"/>
    <w:rsid w:val="00187DE6"/>
    <w:rsid w:val="00187E41"/>
    <w:rsid w:val="00193638"/>
    <w:rsid w:val="00197998"/>
    <w:rsid w:val="001A02D8"/>
    <w:rsid w:val="001A449B"/>
    <w:rsid w:val="001A48B0"/>
    <w:rsid w:val="001A50AC"/>
    <w:rsid w:val="001B15CC"/>
    <w:rsid w:val="001B3D66"/>
    <w:rsid w:val="001B4F8F"/>
    <w:rsid w:val="001B6506"/>
    <w:rsid w:val="001B7440"/>
    <w:rsid w:val="001C0793"/>
    <w:rsid w:val="001C2E31"/>
    <w:rsid w:val="001C3DA3"/>
    <w:rsid w:val="001C3F44"/>
    <w:rsid w:val="001C7D1F"/>
    <w:rsid w:val="001D42C5"/>
    <w:rsid w:val="001D60F0"/>
    <w:rsid w:val="001E2668"/>
    <w:rsid w:val="001E2C74"/>
    <w:rsid w:val="001E5AC3"/>
    <w:rsid w:val="001E7145"/>
    <w:rsid w:val="001F33BC"/>
    <w:rsid w:val="001F44EF"/>
    <w:rsid w:val="001F4C4B"/>
    <w:rsid w:val="001F5378"/>
    <w:rsid w:val="002012D7"/>
    <w:rsid w:val="00201A50"/>
    <w:rsid w:val="00203566"/>
    <w:rsid w:val="00204858"/>
    <w:rsid w:val="00205251"/>
    <w:rsid w:val="0020606C"/>
    <w:rsid w:val="00206E7A"/>
    <w:rsid w:val="00211016"/>
    <w:rsid w:val="002111C8"/>
    <w:rsid w:val="00214555"/>
    <w:rsid w:val="00214D12"/>
    <w:rsid w:val="00215BF0"/>
    <w:rsid w:val="002165FA"/>
    <w:rsid w:val="00217444"/>
    <w:rsid w:val="00220DE3"/>
    <w:rsid w:val="00221A8D"/>
    <w:rsid w:val="0022762C"/>
    <w:rsid w:val="002300E2"/>
    <w:rsid w:val="00236E56"/>
    <w:rsid w:val="00236E58"/>
    <w:rsid w:val="002372F6"/>
    <w:rsid w:val="00241884"/>
    <w:rsid w:val="002420FC"/>
    <w:rsid w:val="002421DA"/>
    <w:rsid w:val="002441A0"/>
    <w:rsid w:val="00246947"/>
    <w:rsid w:val="00246F7B"/>
    <w:rsid w:val="00252339"/>
    <w:rsid w:val="002539D6"/>
    <w:rsid w:val="0026595B"/>
    <w:rsid w:val="00265F5C"/>
    <w:rsid w:val="002700EB"/>
    <w:rsid w:val="00272304"/>
    <w:rsid w:val="00274B0D"/>
    <w:rsid w:val="00275FF5"/>
    <w:rsid w:val="002807F9"/>
    <w:rsid w:val="00286E5F"/>
    <w:rsid w:val="00297CDB"/>
    <w:rsid w:val="002A170D"/>
    <w:rsid w:val="002B1377"/>
    <w:rsid w:val="002B320F"/>
    <w:rsid w:val="002B7E55"/>
    <w:rsid w:val="002C46B1"/>
    <w:rsid w:val="002C49D0"/>
    <w:rsid w:val="002D1803"/>
    <w:rsid w:val="002D3290"/>
    <w:rsid w:val="002D6898"/>
    <w:rsid w:val="002E0885"/>
    <w:rsid w:val="002E3DDE"/>
    <w:rsid w:val="002E466A"/>
    <w:rsid w:val="002E4B97"/>
    <w:rsid w:val="002E78DB"/>
    <w:rsid w:val="002F15E5"/>
    <w:rsid w:val="002F1BE0"/>
    <w:rsid w:val="002F1C7A"/>
    <w:rsid w:val="002F6B55"/>
    <w:rsid w:val="0030277F"/>
    <w:rsid w:val="003070DA"/>
    <w:rsid w:val="00310380"/>
    <w:rsid w:val="00310DEA"/>
    <w:rsid w:val="00313C57"/>
    <w:rsid w:val="0031447A"/>
    <w:rsid w:val="00316410"/>
    <w:rsid w:val="00316794"/>
    <w:rsid w:val="00316A85"/>
    <w:rsid w:val="00317957"/>
    <w:rsid w:val="00317B8E"/>
    <w:rsid w:val="00320FDB"/>
    <w:rsid w:val="00322428"/>
    <w:rsid w:val="00324CAC"/>
    <w:rsid w:val="00330E09"/>
    <w:rsid w:val="00332C25"/>
    <w:rsid w:val="00342902"/>
    <w:rsid w:val="0034435F"/>
    <w:rsid w:val="003443EC"/>
    <w:rsid w:val="0034623C"/>
    <w:rsid w:val="00346E60"/>
    <w:rsid w:val="00347C26"/>
    <w:rsid w:val="00350989"/>
    <w:rsid w:val="00350FA1"/>
    <w:rsid w:val="00356879"/>
    <w:rsid w:val="00356972"/>
    <w:rsid w:val="003572CC"/>
    <w:rsid w:val="00357C6D"/>
    <w:rsid w:val="003624B4"/>
    <w:rsid w:val="00362BD1"/>
    <w:rsid w:val="00363769"/>
    <w:rsid w:val="00363C97"/>
    <w:rsid w:val="003640CC"/>
    <w:rsid w:val="003640DE"/>
    <w:rsid w:val="0037151F"/>
    <w:rsid w:val="00371DE6"/>
    <w:rsid w:val="00380098"/>
    <w:rsid w:val="003801EB"/>
    <w:rsid w:val="00385ADF"/>
    <w:rsid w:val="00396C35"/>
    <w:rsid w:val="00396FB9"/>
    <w:rsid w:val="003A04CA"/>
    <w:rsid w:val="003A0549"/>
    <w:rsid w:val="003A4DC3"/>
    <w:rsid w:val="003A4DDB"/>
    <w:rsid w:val="003A6B62"/>
    <w:rsid w:val="003B33F6"/>
    <w:rsid w:val="003B38B6"/>
    <w:rsid w:val="003B3ECC"/>
    <w:rsid w:val="003B4815"/>
    <w:rsid w:val="003B765F"/>
    <w:rsid w:val="003C01DD"/>
    <w:rsid w:val="003C2950"/>
    <w:rsid w:val="003C491C"/>
    <w:rsid w:val="003C6916"/>
    <w:rsid w:val="003C7BB8"/>
    <w:rsid w:val="003D020A"/>
    <w:rsid w:val="003D1394"/>
    <w:rsid w:val="003D2A3A"/>
    <w:rsid w:val="003D41AA"/>
    <w:rsid w:val="003D7198"/>
    <w:rsid w:val="003D7F06"/>
    <w:rsid w:val="003E19BD"/>
    <w:rsid w:val="003E321A"/>
    <w:rsid w:val="003E4860"/>
    <w:rsid w:val="003E6E9B"/>
    <w:rsid w:val="003E7F25"/>
    <w:rsid w:val="003F05CA"/>
    <w:rsid w:val="003F08A6"/>
    <w:rsid w:val="003F2BA5"/>
    <w:rsid w:val="003F3672"/>
    <w:rsid w:val="003F532F"/>
    <w:rsid w:val="00400478"/>
    <w:rsid w:val="004007F1"/>
    <w:rsid w:val="00404389"/>
    <w:rsid w:val="00405993"/>
    <w:rsid w:val="00411F0C"/>
    <w:rsid w:val="00413EA4"/>
    <w:rsid w:val="00415FBD"/>
    <w:rsid w:val="00420451"/>
    <w:rsid w:val="0042323D"/>
    <w:rsid w:val="004233D3"/>
    <w:rsid w:val="00423DD8"/>
    <w:rsid w:val="00424348"/>
    <w:rsid w:val="00430CD6"/>
    <w:rsid w:val="00431075"/>
    <w:rsid w:val="00432011"/>
    <w:rsid w:val="00434C05"/>
    <w:rsid w:val="004365E4"/>
    <w:rsid w:val="00442110"/>
    <w:rsid w:val="00443768"/>
    <w:rsid w:val="00443D88"/>
    <w:rsid w:val="00443E86"/>
    <w:rsid w:val="00453066"/>
    <w:rsid w:val="0045425A"/>
    <w:rsid w:val="00455CBD"/>
    <w:rsid w:val="004574BC"/>
    <w:rsid w:val="004667EC"/>
    <w:rsid w:val="004738C0"/>
    <w:rsid w:val="004750BE"/>
    <w:rsid w:val="00475861"/>
    <w:rsid w:val="00476052"/>
    <w:rsid w:val="00477E4A"/>
    <w:rsid w:val="00480C3C"/>
    <w:rsid w:val="00481609"/>
    <w:rsid w:val="00482BD9"/>
    <w:rsid w:val="00483536"/>
    <w:rsid w:val="00485D11"/>
    <w:rsid w:val="00495384"/>
    <w:rsid w:val="004A3F62"/>
    <w:rsid w:val="004B0093"/>
    <w:rsid w:val="004B0F72"/>
    <w:rsid w:val="004B3CF2"/>
    <w:rsid w:val="004B6231"/>
    <w:rsid w:val="004C0724"/>
    <w:rsid w:val="004C2A47"/>
    <w:rsid w:val="004C3F30"/>
    <w:rsid w:val="004C4BE8"/>
    <w:rsid w:val="004C6B73"/>
    <w:rsid w:val="004D4DD4"/>
    <w:rsid w:val="004D6EA9"/>
    <w:rsid w:val="004D709C"/>
    <w:rsid w:val="004E0603"/>
    <w:rsid w:val="004E18BC"/>
    <w:rsid w:val="004E5A40"/>
    <w:rsid w:val="004E6E06"/>
    <w:rsid w:val="004F1D5C"/>
    <w:rsid w:val="004F36E0"/>
    <w:rsid w:val="004F726D"/>
    <w:rsid w:val="0050037F"/>
    <w:rsid w:val="00503166"/>
    <w:rsid w:val="00503FA7"/>
    <w:rsid w:val="00505803"/>
    <w:rsid w:val="00506B95"/>
    <w:rsid w:val="00506F11"/>
    <w:rsid w:val="00515E29"/>
    <w:rsid w:val="0051636D"/>
    <w:rsid w:val="00520A1B"/>
    <w:rsid w:val="00521AF6"/>
    <w:rsid w:val="00521CD7"/>
    <w:rsid w:val="0052219C"/>
    <w:rsid w:val="00523170"/>
    <w:rsid w:val="005262A9"/>
    <w:rsid w:val="0052791C"/>
    <w:rsid w:val="005317B3"/>
    <w:rsid w:val="00531BB7"/>
    <w:rsid w:val="00531BCE"/>
    <w:rsid w:val="00534798"/>
    <w:rsid w:val="0053548A"/>
    <w:rsid w:val="00535C4F"/>
    <w:rsid w:val="005370DA"/>
    <w:rsid w:val="00540D1C"/>
    <w:rsid w:val="00541C71"/>
    <w:rsid w:val="005446F4"/>
    <w:rsid w:val="00544ACE"/>
    <w:rsid w:val="00546330"/>
    <w:rsid w:val="005525C1"/>
    <w:rsid w:val="00557AED"/>
    <w:rsid w:val="005604C7"/>
    <w:rsid w:val="005616BA"/>
    <w:rsid w:val="00561DFD"/>
    <w:rsid w:val="005620EF"/>
    <w:rsid w:val="00562808"/>
    <w:rsid w:val="00567E1E"/>
    <w:rsid w:val="00573CE0"/>
    <w:rsid w:val="00573D41"/>
    <w:rsid w:val="00591B35"/>
    <w:rsid w:val="005933EF"/>
    <w:rsid w:val="005A1E7F"/>
    <w:rsid w:val="005A79F9"/>
    <w:rsid w:val="005B6ADC"/>
    <w:rsid w:val="005B723C"/>
    <w:rsid w:val="005C16C6"/>
    <w:rsid w:val="005C1EF7"/>
    <w:rsid w:val="005C249E"/>
    <w:rsid w:val="005C2E9E"/>
    <w:rsid w:val="005C458E"/>
    <w:rsid w:val="005C6C21"/>
    <w:rsid w:val="005D0F18"/>
    <w:rsid w:val="005D3DB8"/>
    <w:rsid w:val="005D543E"/>
    <w:rsid w:val="005E0AEF"/>
    <w:rsid w:val="005E3E27"/>
    <w:rsid w:val="005E4DC3"/>
    <w:rsid w:val="005E55D5"/>
    <w:rsid w:val="005E5B70"/>
    <w:rsid w:val="005E624D"/>
    <w:rsid w:val="005E63D8"/>
    <w:rsid w:val="005F29A2"/>
    <w:rsid w:val="005F309B"/>
    <w:rsid w:val="00603085"/>
    <w:rsid w:val="00605347"/>
    <w:rsid w:val="00606B92"/>
    <w:rsid w:val="00614819"/>
    <w:rsid w:val="00614956"/>
    <w:rsid w:val="00615A39"/>
    <w:rsid w:val="00616C46"/>
    <w:rsid w:val="006219D3"/>
    <w:rsid w:val="00625C34"/>
    <w:rsid w:val="0062636C"/>
    <w:rsid w:val="006346D6"/>
    <w:rsid w:val="00636370"/>
    <w:rsid w:val="00637B7A"/>
    <w:rsid w:val="00650335"/>
    <w:rsid w:val="00650D79"/>
    <w:rsid w:val="006526AF"/>
    <w:rsid w:val="00655DCB"/>
    <w:rsid w:val="00656576"/>
    <w:rsid w:val="006652DE"/>
    <w:rsid w:val="00672F77"/>
    <w:rsid w:val="00673357"/>
    <w:rsid w:val="00673EAA"/>
    <w:rsid w:val="00675232"/>
    <w:rsid w:val="00676F80"/>
    <w:rsid w:val="00680065"/>
    <w:rsid w:val="006842B2"/>
    <w:rsid w:val="00684E02"/>
    <w:rsid w:val="006869E2"/>
    <w:rsid w:val="00690FA5"/>
    <w:rsid w:val="00694013"/>
    <w:rsid w:val="006A15E1"/>
    <w:rsid w:val="006A2B65"/>
    <w:rsid w:val="006A3159"/>
    <w:rsid w:val="006A710E"/>
    <w:rsid w:val="006A7CDB"/>
    <w:rsid w:val="006B080D"/>
    <w:rsid w:val="006B0DF5"/>
    <w:rsid w:val="006B39C7"/>
    <w:rsid w:val="006B6494"/>
    <w:rsid w:val="006B70A2"/>
    <w:rsid w:val="006B7CA9"/>
    <w:rsid w:val="006C04B6"/>
    <w:rsid w:val="006C3FB8"/>
    <w:rsid w:val="006C4395"/>
    <w:rsid w:val="006C4736"/>
    <w:rsid w:val="006C4BA0"/>
    <w:rsid w:val="006C6420"/>
    <w:rsid w:val="006C6564"/>
    <w:rsid w:val="006C7430"/>
    <w:rsid w:val="006D292B"/>
    <w:rsid w:val="006D2F7C"/>
    <w:rsid w:val="006D4456"/>
    <w:rsid w:val="006D67EA"/>
    <w:rsid w:val="006E0915"/>
    <w:rsid w:val="006E3591"/>
    <w:rsid w:val="006F087F"/>
    <w:rsid w:val="006F3663"/>
    <w:rsid w:val="006F6BBC"/>
    <w:rsid w:val="00701E0B"/>
    <w:rsid w:val="00702C55"/>
    <w:rsid w:val="00704BCC"/>
    <w:rsid w:val="00710876"/>
    <w:rsid w:val="00713440"/>
    <w:rsid w:val="00722E85"/>
    <w:rsid w:val="0072529C"/>
    <w:rsid w:val="0073113C"/>
    <w:rsid w:val="00731BAF"/>
    <w:rsid w:val="00734707"/>
    <w:rsid w:val="007367AC"/>
    <w:rsid w:val="0074247D"/>
    <w:rsid w:val="007424A8"/>
    <w:rsid w:val="007424BC"/>
    <w:rsid w:val="007426A4"/>
    <w:rsid w:val="007519E3"/>
    <w:rsid w:val="00754E93"/>
    <w:rsid w:val="00755F43"/>
    <w:rsid w:val="00760A19"/>
    <w:rsid w:val="00766464"/>
    <w:rsid w:val="0077298D"/>
    <w:rsid w:val="0077368B"/>
    <w:rsid w:val="00776FF8"/>
    <w:rsid w:val="00781C7A"/>
    <w:rsid w:val="007825A4"/>
    <w:rsid w:val="00785379"/>
    <w:rsid w:val="00787A7D"/>
    <w:rsid w:val="00792655"/>
    <w:rsid w:val="00795472"/>
    <w:rsid w:val="0079694F"/>
    <w:rsid w:val="00796BCA"/>
    <w:rsid w:val="00796C05"/>
    <w:rsid w:val="00797B51"/>
    <w:rsid w:val="00797D8B"/>
    <w:rsid w:val="007A2C05"/>
    <w:rsid w:val="007A4E79"/>
    <w:rsid w:val="007A594D"/>
    <w:rsid w:val="007A6461"/>
    <w:rsid w:val="007B4796"/>
    <w:rsid w:val="007B5835"/>
    <w:rsid w:val="007B5ADE"/>
    <w:rsid w:val="007B6327"/>
    <w:rsid w:val="007B6E81"/>
    <w:rsid w:val="007D0AB3"/>
    <w:rsid w:val="007D1682"/>
    <w:rsid w:val="007D1FC4"/>
    <w:rsid w:val="007D2C70"/>
    <w:rsid w:val="007D6E2F"/>
    <w:rsid w:val="007D7CF7"/>
    <w:rsid w:val="007E1A23"/>
    <w:rsid w:val="007E5C02"/>
    <w:rsid w:val="007F3EB3"/>
    <w:rsid w:val="007F72A2"/>
    <w:rsid w:val="007F767A"/>
    <w:rsid w:val="007F788C"/>
    <w:rsid w:val="008013B0"/>
    <w:rsid w:val="00801B4C"/>
    <w:rsid w:val="00804523"/>
    <w:rsid w:val="00804814"/>
    <w:rsid w:val="00805569"/>
    <w:rsid w:val="00806F99"/>
    <w:rsid w:val="00811F50"/>
    <w:rsid w:val="008146F3"/>
    <w:rsid w:val="00826140"/>
    <w:rsid w:val="00830399"/>
    <w:rsid w:val="008304A5"/>
    <w:rsid w:val="008353F5"/>
    <w:rsid w:val="00835AFA"/>
    <w:rsid w:val="00837697"/>
    <w:rsid w:val="0084197C"/>
    <w:rsid w:val="00847CA2"/>
    <w:rsid w:val="008603EC"/>
    <w:rsid w:val="00866F50"/>
    <w:rsid w:val="00870335"/>
    <w:rsid w:val="0087102F"/>
    <w:rsid w:val="00877730"/>
    <w:rsid w:val="00881AD7"/>
    <w:rsid w:val="00892CE3"/>
    <w:rsid w:val="00894D78"/>
    <w:rsid w:val="00894D87"/>
    <w:rsid w:val="008950A7"/>
    <w:rsid w:val="00895A3E"/>
    <w:rsid w:val="0089716E"/>
    <w:rsid w:val="008A0CE9"/>
    <w:rsid w:val="008A2B2C"/>
    <w:rsid w:val="008A727F"/>
    <w:rsid w:val="008A7F39"/>
    <w:rsid w:val="008B1208"/>
    <w:rsid w:val="008B167A"/>
    <w:rsid w:val="008B3DD0"/>
    <w:rsid w:val="008B4E09"/>
    <w:rsid w:val="008B6D18"/>
    <w:rsid w:val="008C11F7"/>
    <w:rsid w:val="008D233D"/>
    <w:rsid w:val="008D3804"/>
    <w:rsid w:val="008E2911"/>
    <w:rsid w:val="008E3784"/>
    <w:rsid w:val="008E3E67"/>
    <w:rsid w:val="008E4571"/>
    <w:rsid w:val="008E5031"/>
    <w:rsid w:val="008E5A57"/>
    <w:rsid w:val="008E6463"/>
    <w:rsid w:val="008F3AB6"/>
    <w:rsid w:val="008F487B"/>
    <w:rsid w:val="0090494B"/>
    <w:rsid w:val="00905304"/>
    <w:rsid w:val="009131D9"/>
    <w:rsid w:val="009132B7"/>
    <w:rsid w:val="009162E8"/>
    <w:rsid w:val="0091759F"/>
    <w:rsid w:val="0092395D"/>
    <w:rsid w:val="009239A6"/>
    <w:rsid w:val="0093002D"/>
    <w:rsid w:val="009374A1"/>
    <w:rsid w:val="00941258"/>
    <w:rsid w:val="00944468"/>
    <w:rsid w:val="00945D41"/>
    <w:rsid w:val="00946984"/>
    <w:rsid w:val="00947411"/>
    <w:rsid w:val="00954F4B"/>
    <w:rsid w:val="009602BC"/>
    <w:rsid w:val="0096284D"/>
    <w:rsid w:val="009671D0"/>
    <w:rsid w:val="00967258"/>
    <w:rsid w:val="009677C7"/>
    <w:rsid w:val="00970A87"/>
    <w:rsid w:val="009727A9"/>
    <w:rsid w:val="00972C48"/>
    <w:rsid w:val="009739B8"/>
    <w:rsid w:val="00976104"/>
    <w:rsid w:val="00982A4D"/>
    <w:rsid w:val="009831A6"/>
    <w:rsid w:val="0099165F"/>
    <w:rsid w:val="009930B1"/>
    <w:rsid w:val="009946F5"/>
    <w:rsid w:val="00994841"/>
    <w:rsid w:val="00996A15"/>
    <w:rsid w:val="00997C0C"/>
    <w:rsid w:val="00997CEC"/>
    <w:rsid w:val="009A0AB4"/>
    <w:rsid w:val="009A5D3A"/>
    <w:rsid w:val="009B25F5"/>
    <w:rsid w:val="009B3AED"/>
    <w:rsid w:val="009B6F17"/>
    <w:rsid w:val="009C0CE0"/>
    <w:rsid w:val="009C0DF9"/>
    <w:rsid w:val="009C1B38"/>
    <w:rsid w:val="009C2701"/>
    <w:rsid w:val="009C48C1"/>
    <w:rsid w:val="009C586F"/>
    <w:rsid w:val="009C595C"/>
    <w:rsid w:val="009D0322"/>
    <w:rsid w:val="009D3A35"/>
    <w:rsid w:val="009D5D27"/>
    <w:rsid w:val="009D64A4"/>
    <w:rsid w:val="009E195F"/>
    <w:rsid w:val="009E4299"/>
    <w:rsid w:val="009E5896"/>
    <w:rsid w:val="009F01A1"/>
    <w:rsid w:val="009F2139"/>
    <w:rsid w:val="009F2FDD"/>
    <w:rsid w:val="009F3769"/>
    <w:rsid w:val="009F3ED7"/>
    <w:rsid w:val="009F5D5C"/>
    <w:rsid w:val="009F7E81"/>
    <w:rsid w:val="009F7ED1"/>
    <w:rsid w:val="00A00B4C"/>
    <w:rsid w:val="00A1320E"/>
    <w:rsid w:val="00A14637"/>
    <w:rsid w:val="00A17307"/>
    <w:rsid w:val="00A17FBE"/>
    <w:rsid w:val="00A21CC3"/>
    <w:rsid w:val="00A245DD"/>
    <w:rsid w:val="00A25AC2"/>
    <w:rsid w:val="00A275B7"/>
    <w:rsid w:val="00A27DAF"/>
    <w:rsid w:val="00A40210"/>
    <w:rsid w:val="00A40E1E"/>
    <w:rsid w:val="00A453DE"/>
    <w:rsid w:val="00A46434"/>
    <w:rsid w:val="00A46BFA"/>
    <w:rsid w:val="00A47E9B"/>
    <w:rsid w:val="00A52EBB"/>
    <w:rsid w:val="00A54908"/>
    <w:rsid w:val="00A5660F"/>
    <w:rsid w:val="00A5741A"/>
    <w:rsid w:val="00A611F3"/>
    <w:rsid w:val="00A62047"/>
    <w:rsid w:val="00A67D24"/>
    <w:rsid w:val="00A67EDC"/>
    <w:rsid w:val="00A81328"/>
    <w:rsid w:val="00A865FF"/>
    <w:rsid w:val="00A900E7"/>
    <w:rsid w:val="00A94C23"/>
    <w:rsid w:val="00A97E18"/>
    <w:rsid w:val="00AA0832"/>
    <w:rsid w:val="00AA0AB1"/>
    <w:rsid w:val="00AA0E2E"/>
    <w:rsid w:val="00AA47B3"/>
    <w:rsid w:val="00AA57BB"/>
    <w:rsid w:val="00AA58A0"/>
    <w:rsid w:val="00AC2035"/>
    <w:rsid w:val="00AC2589"/>
    <w:rsid w:val="00AC4A14"/>
    <w:rsid w:val="00AC7090"/>
    <w:rsid w:val="00AD17F5"/>
    <w:rsid w:val="00AD329C"/>
    <w:rsid w:val="00AD43F6"/>
    <w:rsid w:val="00AD49EB"/>
    <w:rsid w:val="00AE3634"/>
    <w:rsid w:val="00AE5EAF"/>
    <w:rsid w:val="00AF07CA"/>
    <w:rsid w:val="00AF0DA6"/>
    <w:rsid w:val="00AF4768"/>
    <w:rsid w:val="00AF52EE"/>
    <w:rsid w:val="00AF5E8B"/>
    <w:rsid w:val="00AF698D"/>
    <w:rsid w:val="00B007CA"/>
    <w:rsid w:val="00B02D50"/>
    <w:rsid w:val="00B050ED"/>
    <w:rsid w:val="00B05649"/>
    <w:rsid w:val="00B068E9"/>
    <w:rsid w:val="00B07E96"/>
    <w:rsid w:val="00B102A0"/>
    <w:rsid w:val="00B10864"/>
    <w:rsid w:val="00B11349"/>
    <w:rsid w:val="00B130E8"/>
    <w:rsid w:val="00B13ADE"/>
    <w:rsid w:val="00B143E2"/>
    <w:rsid w:val="00B14AA2"/>
    <w:rsid w:val="00B22B67"/>
    <w:rsid w:val="00B23119"/>
    <w:rsid w:val="00B27DA9"/>
    <w:rsid w:val="00B3112F"/>
    <w:rsid w:val="00B31D95"/>
    <w:rsid w:val="00B36F36"/>
    <w:rsid w:val="00B41A2E"/>
    <w:rsid w:val="00B43843"/>
    <w:rsid w:val="00B4673E"/>
    <w:rsid w:val="00B544C3"/>
    <w:rsid w:val="00B54EA4"/>
    <w:rsid w:val="00B54ED6"/>
    <w:rsid w:val="00B5786A"/>
    <w:rsid w:val="00B57FD5"/>
    <w:rsid w:val="00B6051A"/>
    <w:rsid w:val="00B65A2A"/>
    <w:rsid w:val="00B67090"/>
    <w:rsid w:val="00B802F4"/>
    <w:rsid w:val="00B80C95"/>
    <w:rsid w:val="00B83CD4"/>
    <w:rsid w:val="00B84019"/>
    <w:rsid w:val="00B84E4A"/>
    <w:rsid w:val="00B878AF"/>
    <w:rsid w:val="00B905D0"/>
    <w:rsid w:val="00BA3F90"/>
    <w:rsid w:val="00BA47FE"/>
    <w:rsid w:val="00BA6445"/>
    <w:rsid w:val="00BA6A96"/>
    <w:rsid w:val="00BB084A"/>
    <w:rsid w:val="00BB6DA1"/>
    <w:rsid w:val="00BC4709"/>
    <w:rsid w:val="00BC5D08"/>
    <w:rsid w:val="00BC5FDA"/>
    <w:rsid w:val="00BC7A66"/>
    <w:rsid w:val="00BD17D5"/>
    <w:rsid w:val="00BD5FB5"/>
    <w:rsid w:val="00BD72AE"/>
    <w:rsid w:val="00BE1FB0"/>
    <w:rsid w:val="00BF2631"/>
    <w:rsid w:val="00BF29E7"/>
    <w:rsid w:val="00BF43A3"/>
    <w:rsid w:val="00BF554C"/>
    <w:rsid w:val="00BF7A9F"/>
    <w:rsid w:val="00C01446"/>
    <w:rsid w:val="00C042CD"/>
    <w:rsid w:val="00C05846"/>
    <w:rsid w:val="00C13190"/>
    <w:rsid w:val="00C16DE5"/>
    <w:rsid w:val="00C21202"/>
    <w:rsid w:val="00C24FD0"/>
    <w:rsid w:val="00C31DD4"/>
    <w:rsid w:val="00C33712"/>
    <w:rsid w:val="00C3383F"/>
    <w:rsid w:val="00C355F8"/>
    <w:rsid w:val="00C4530B"/>
    <w:rsid w:val="00C45DBE"/>
    <w:rsid w:val="00C46C5E"/>
    <w:rsid w:val="00C475DB"/>
    <w:rsid w:val="00C50407"/>
    <w:rsid w:val="00C50858"/>
    <w:rsid w:val="00C565C6"/>
    <w:rsid w:val="00C56A20"/>
    <w:rsid w:val="00C612DB"/>
    <w:rsid w:val="00C655BC"/>
    <w:rsid w:val="00C66769"/>
    <w:rsid w:val="00C67E84"/>
    <w:rsid w:val="00C81FE2"/>
    <w:rsid w:val="00C837CF"/>
    <w:rsid w:val="00C90C91"/>
    <w:rsid w:val="00C95A3E"/>
    <w:rsid w:val="00CA24A7"/>
    <w:rsid w:val="00CB0ED0"/>
    <w:rsid w:val="00CB2E26"/>
    <w:rsid w:val="00CB4402"/>
    <w:rsid w:val="00CB54AF"/>
    <w:rsid w:val="00CB69E2"/>
    <w:rsid w:val="00CC345E"/>
    <w:rsid w:val="00CC3D24"/>
    <w:rsid w:val="00CD05AE"/>
    <w:rsid w:val="00CD07C1"/>
    <w:rsid w:val="00CD32E2"/>
    <w:rsid w:val="00CE35FE"/>
    <w:rsid w:val="00CE738E"/>
    <w:rsid w:val="00CF4F5E"/>
    <w:rsid w:val="00CF5780"/>
    <w:rsid w:val="00CF648E"/>
    <w:rsid w:val="00CF6C68"/>
    <w:rsid w:val="00CF7411"/>
    <w:rsid w:val="00D01301"/>
    <w:rsid w:val="00D01BE7"/>
    <w:rsid w:val="00D043BF"/>
    <w:rsid w:val="00D046B2"/>
    <w:rsid w:val="00D0665F"/>
    <w:rsid w:val="00D14851"/>
    <w:rsid w:val="00D15972"/>
    <w:rsid w:val="00D20283"/>
    <w:rsid w:val="00D20744"/>
    <w:rsid w:val="00D211B0"/>
    <w:rsid w:val="00D2129F"/>
    <w:rsid w:val="00D21FED"/>
    <w:rsid w:val="00D222CE"/>
    <w:rsid w:val="00D22DB6"/>
    <w:rsid w:val="00D23C07"/>
    <w:rsid w:val="00D25486"/>
    <w:rsid w:val="00D3153B"/>
    <w:rsid w:val="00D32AED"/>
    <w:rsid w:val="00D32B3D"/>
    <w:rsid w:val="00D33608"/>
    <w:rsid w:val="00D35AC8"/>
    <w:rsid w:val="00D36894"/>
    <w:rsid w:val="00D372DB"/>
    <w:rsid w:val="00D52D2E"/>
    <w:rsid w:val="00D52D97"/>
    <w:rsid w:val="00D53A58"/>
    <w:rsid w:val="00D56BAC"/>
    <w:rsid w:val="00D627BE"/>
    <w:rsid w:val="00D62C33"/>
    <w:rsid w:val="00D67362"/>
    <w:rsid w:val="00D67ACB"/>
    <w:rsid w:val="00D733A4"/>
    <w:rsid w:val="00D737FA"/>
    <w:rsid w:val="00D80340"/>
    <w:rsid w:val="00D84278"/>
    <w:rsid w:val="00D8497E"/>
    <w:rsid w:val="00D87CD0"/>
    <w:rsid w:val="00D932F7"/>
    <w:rsid w:val="00D94157"/>
    <w:rsid w:val="00D94492"/>
    <w:rsid w:val="00D9711A"/>
    <w:rsid w:val="00DA29AA"/>
    <w:rsid w:val="00DA322C"/>
    <w:rsid w:val="00DA3F63"/>
    <w:rsid w:val="00DB1DEE"/>
    <w:rsid w:val="00DB39AE"/>
    <w:rsid w:val="00DB5F27"/>
    <w:rsid w:val="00DC1A9E"/>
    <w:rsid w:val="00DC687B"/>
    <w:rsid w:val="00DC75CE"/>
    <w:rsid w:val="00DC7877"/>
    <w:rsid w:val="00DD0E79"/>
    <w:rsid w:val="00DD1A47"/>
    <w:rsid w:val="00DE1F32"/>
    <w:rsid w:val="00DE35EE"/>
    <w:rsid w:val="00DE437B"/>
    <w:rsid w:val="00DE722C"/>
    <w:rsid w:val="00DF3DFD"/>
    <w:rsid w:val="00DF4E96"/>
    <w:rsid w:val="00DF570E"/>
    <w:rsid w:val="00DF6872"/>
    <w:rsid w:val="00DF75BA"/>
    <w:rsid w:val="00E00CA3"/>
    <w:rsid w:val="00E03595"/>
    <w:rsid w:val="00E05A51"/>
    <w:rsid w:val="00E10AFD"/>
    <w:rsid w:val="00E10FFC"/>
    <w:rsid w:val="00E13EB2"/>
    <w:rsid w:val="00E1614B"/>
    <w:rsid w:val="00E20994"/>
    <w:rsid w:val="00E22BC0"/>
    <w:rsid w:val="00E2429A"/>
    <w:rsid w:val="00E24549"/>
    <w:rsid w:val="00E2571E"/>
    <w:rsid w:val="00E31F32"/>
    <w:rsid w:val="00E3341F"/>
    <w:rsid w:val="00E34284"/>
    <w:rsid w:val="00E373FA"/>
    <w:rsid w:val="00E37406"/>
    <w:rsid w:val="00E41EC9"/>
    <w:rsid w:val="00E42E9A"/>
    <w:rsid w:val="00E50A87"/>
    <w:rsid w:val="00E55010"/>
    <w:rsid w:val="00E6034D"/>
    <w:rsid w:val="00E60792"/>
    <w:rsid w:val="00E6294B"/>
    <w:rsid w:val="00E62F52"/>
    <w:rsid w:val="00E65417"/>
    <w:rsid w:val="00E7232A"/>
    <w:rsid w:val="00E7398B"/>
    <w:rsid w:val="00E75267"/>
    <w:rsid w:val="00E7611C"/>
    <w:rsid w:val="00E77F87"/>
    <w:rsid w:val="00E80973"/>
    <w:rsid w:val="00E876C5"/>
    <w:rsid w:val="00E90D6D"/>
    <w:rsid w:val="00E911B5"/>
    <w:rsid w:val="00E91A9E"/>
    <w:rsid w:val="00E92D3E"/>
    <w:rsid w:val="00E93DFE"/>
    <w:rsid w:val="00EA05B9"/>
    <w:rsid w:val="00EA194D"/>
    <w:rsid w:val="00EB0D54"/>
    <w:rsid w:val="00EB316A"/>
    <w:rsid w:val="00EB3FC8"/>
    <w:rsid w:val="00EB4B98"/>
    <w:rsid w:val="00EB6917"/>
    <w:rsid w:val="00EC1F01"/>
    <w:rsid w:val="00EC4A4F"/>
    <w:rsid w:val="00EC52CA"/>
    <w:rsid w:val="00EC765F"/>
    <w:rsid w:val="00EC7EFF"/>
    <w:rsid w:val="00ED02C1"/>
    <w:rsid w:val="00ED1C60"/>
    <w:rsid w:val="00ED214C"/>
    <w:rsid w:val="00ED2ADB"/>
    <w:rsid w:val="00ED33B8"/>
    <w:rsid w:val="00ED43A0"/>
    <w:rsid w:val="00ED4B7F"/>
    <w:rsid w:val="00ED5922"/>
    <w:rsid w:val="00ED7446"/>
    <w:rsid w:val="00EE13AE"/>
    <w:rsid w:val="00EE3DB4"/>
    <w:rsid w:val="00EE45EC"/>
    <w:rsid w:val="00EE680A"/>
    <w:rsid w:val="00EE7137"/>
    <w:rsid w:val="00EF0452"/>
    <w:rsid w:val="00EF21FC"/>
    <w:rsid w:val="00EF2250"/>
    <w:rsid w:val="00EF2B04"/>
    <w:rsid w:val="00F03F86"/>
    <w:rsid w:val="00F04CBE"/>
    <w:rsid w:val="00F05E8C"/>
    <w:rsid w:val="00F120F7"/>
    <w:rsid w:val="00F1238A"/>
    <w:rsid w:val="00F12C2F"/>
    <w:rsid w:val="00F1339F"/>
    <w:rsid w:val="00F13CFB"/>
    <w:rsid w:val="00F168EB"/>
    <w:rsid w:val="00F17319"/>
    <w:rsid w:val="00F22C5C"/>
    <w:rsid w:val="00F26B26"/>
    <w:rsid w:val="00F26FE6"/>
    <w:rsid w:val="00F279D4"/>
    <w:rsid w:val="00F30EC5"/>
    <w:rsid w:val="00F32A33"/>
    <w:rsid w:val="00F33407"/>
    <w:rsid w:val="00F3592F"/>
    <w:rsid w:val="00F3720A"/>
    <w:rsid w:val="00F405FB"/>
    <w:rsid w:val="00F43CA8"/>
    <w:rsid w:val="00F44201"/>
    <w:rsid w:val="00F44872"/>
    <w:rsid w:val="00F44F4C"/>
    <w:rsid w:val="00F45575"/>
    <w:rsid w:val="00F4624B"/>
    <w:rsid w:val="00F50007"/>
    <w:rsid w:val="00F5335C"/>
    <w:rsid w:val="00F54B83"/>
    <w:rsid w:val="00F54E95"/>
    <w:rsid w:val="00F551A3"/>
    <w:rsid w:val="00F55457"/>
    <w:rsid w:val="00F6235E"/>
    <w:rsid w:val="00F63997"/>
    <w:rsid w:val="00F65541"/>
    <w:rsid w:val="00F665A4"/>
    <w:rsid w:val="00F6662B"/>
    <w:rsid w:val="00F6785F"/>
    <w:rsid w:val="00F7207C"/>
    <w:rsid w:val="00F73A91"/>
    <w:rsid w:val="00F73F58"/>
    <w:rsid w:val="00F76B30"/>
    <w:rsid w:val="00F771B5"/>
    <w:rsid w:val="00F80B4D"/>
    <w:rsid w:val="00F84706"/>
    <w:rsid w:val="00F91CF4"/>
    <w:rsid w:val="00F95B54"/>
    <w:rsid w:val="00FA2E17"/>
    <w:rsid w:val="00FA7EB7"/>
    <w:rsid w:val="00FB16AA"/>
    <w:rsid w:val="00FB19F0"/>
    <w:rsid w:val="00FB52A5"/>
    <w:rsid w:val="00FB5F68"/>
    <w:rsid w:val="00FB7514"/>
    <w:rsid w:val="00FC1E6F"/>
    <w:rsid w:val="00FC29CC"/>
    <w:rsid w:val="00FC3BAB"/>
    <w:rsid w:val="00FD049B"/>
    <w:rsid w:val="00FD3DEF"/>
    <w:rsid w:val="00FD4908"/>
    <w:rsid w:val="00FE41A0"/>
    <w:rsid w:val="00FE45C4"/>
    <w:rsid w:val="00FF63A2"/>
    <w:rsid w:val="00FF69AA"/>
    <w:rsid w:val="00FF6A29"/>
    <w:rsid w:val="4BC1B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31B962"/>
  <w14:defaultImageDpi w14:val="96"/>
  <w15:docId w15:val="{09BD84EA-480F-4D2F-A61C-6FCF3B92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semiHidden="1" w:uiPriority="0" w:qFormat="1"/>
    <w:lsdException w:name="heading 2" w:semiHidden="1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iPriority="3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3" w:unhideWhenUsed="1"/>
    <w:lsdException w:name="List Number 3" w:semiHidden="1" w:uiPriority="3" w:unhideWhenUsed="1"/>
    <w:lsdException w:name="List Number 4" w:semiHidden="1" w:unhideWhenUsed="1"/>
    <w:lsdException w:name="List Number 5" w:semiHidden="1" w:unhideWhenUsed="1"/>
    <w:lsdException w:name="Title" w:semiHidden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1" w:semiHidden="1" w:uiPriority="0" w:unhideWhenUsed="1"/>
    <w:lsdException w:name="HTML Bottom of Form" w:locked="1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locked="1" w:uiPriority="59"/>
    <w:lsdException w:name="Table Theme" w:semiHidden="1" w:uiPriority="0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13C57"/>
    <w:pPr>
      <w:spacing w:line="220" w:lineRule="atLeast"/>
    </w:pPr>
    <w:rPr>
      <w:rFonts w:ascii="Calibri Light" w:hAnsi="Calibri Light"/>
      <w:noProof/>
      <w:sz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99"/>
    <w:semiHidden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99"/>
    <w:semiHidden/>
    <w:locked/>
    <w:rsid w:val="00F44201"/>
    <w:rPr>
      <w:rFonts w:ascii="Calibri Light" w:hAnsi="Calibri Light"/>
      <w:i/>
      <w:iCs/>
      <w:color w:val="000000"/>
      <w:lang w:eastAsia="en-US"/>
    </w:rPr>
  </w:style>
  <w:style w:type="paragraph" w:styleId="Header">
    <w:name w:val="header"/>
    <w:basedOn w:val="Normal"/>
    <w:link w:val="HeaderChar"/>
    <w:uiPriority w:val="99"/>
    <w:semiHidden/>
    <w:pPr>
      <w:spacing w:line="240" w:lineRule="exact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F44201"/>
    <w:rPr>
      <w:rFonts w:ascii="Calibri Light" w:hAnsi="Calibri Light"/>
      <w:lang w:eastAsia="en-US"/>
    </w:rPr>
  </w:style>
  <w:style w:type="paragraph" w:styleId="Footer">
    <w:name w:val="footer"/>
    <w:basedOn w:val="Normal"/>
    <w:link w:val="FooterChar"/>
    <w:uiPriority w:val="99"/>
    <w:semiHidden/>
    <w:rsid w:val="00B07E96"/>
    <w:pPr>
      <w:spacing w:line="240" w:lineRule="exact"/>
    </w:pPr>
    <w:rPr>
      <w:sz w:val="18"/>
      <w:szCs w:val="16"/>
      <w:lang w:eastAsia="en-GB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DC687B"/>
    <w:rPr>
      <w:rFonts w:ascii="Calibri Light" w:hAnsi="Calibri Light"/>
      <w:noProof/>
      <w:sz w:val="18"/>
      <w:szCs w:val="16"/>
    </w:rPr>
  </w:style>
  <w:style w:type="paragraph" w:styleId="BalloonText">
    <w:name w:val="Balloon Text"/>
    <w:basedOn w:val="Normal"/>
    <w:link w:val="BalloonTextChar"/>
    <w:uiPriority w:val="99"/>
    <w:semiHidden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/>
      <w:sz w:val="16"/>
    </w:rPr>
  </w:style>
  <w:style w:type="table" w:styleId="TableGrid">
    <w:name w:val="Table Grid"/>
    <w:basedOn w:val="TableNormal"/>
    <w:uiPriority w:val="59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7"/>
    <w:qFormat/>
    <w:rsid w:val="009A0AB4"/>
    <w:rPr>
      <w:rFonts w:asciiTheme="minorHAnsi" w:hAnsiTheme="minorHAnsi"/>
      <w:b/>
      <w:bCs/>
    </w:rPr>
  </w:style>
  <w:style w:type="character" w:styleId="CommentReference">
    <w:name w:val="annotation reference"/>
    <w:basedOn w:val="DefaultParagraphFont"/>
    <w:uiPriority w:val="99"/>
    <w:semiHidden/>
    <w:rsid w:val="006B6494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6B649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6B6494"/>
    <w:rPr>
      <w:color w:val="747476"/>
      <w:lang w:val="x-none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B6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B6494"/>
    <w:rPr>
      <w:b/>
      <w:color w:val="747476"/>
      <w:lang w:val="x-none" w:eastAsia="en-US"/>
    </w:rPr>
  </w:style>
  <w:style w:type="paragraph" w:styleId="ListParagraph">
    <w:name w:val="List Paragraph"/>
    <w:aliases w:val="Dot pt,List Paragraph Char Char Char,Indicator Text,Numbered Para 1,Bullet 1,Bullet Points,MAIN CONTENT,Maire,F5 List Paragraph,List Paragraph2,List Paragraph12,Normal numbered,List Paragraph11,L"/>
    <w:basedOn w:val="Normal"/>
    <w:link w:val="ListParagraphChar"/>
    <w:uiPriority w:val="34"/>
    <w:qFormat/>
    <w:rsid w:val="005F29A2"/>
    <w:pPr>
      <w:ind w:left="720"/>
      <w:contextualSpacing/>
    </w:pPr>
  </w:style>
  <w:style w:type="paragraph" w:customStyle="1" w:styleId="CVHeading1">
    <w:name w:val="CV Heading 1"/>
    <w:semiHidden/>
    <w:qFormat/>
    <w:rsid w:val="00D211B0"/>
    <w:pPr>
      <w:spacing w:line="280" w:lineRule="exact"/>
    </w:pPr>
    <w:rPr>
      <w:rFonts w:asciiTheme="minorHAnsi" w:hAnsiTheme="minorHAnsi"/>
      <w:b/>
      <w:sz w:val="28"/>
      <w:lang w:eastAsia="en-US"/>
    </w:rPr>
  </w:style>
  <w:style w:type="paragraph" w:customStyle="1" w:styleId="CVCompanycal">
    <w:name w:val="CV Company cal"/>
    <w:next w:val="CVdescriptioncal"/>
    <w:link w:val="CVCompanycalChar"/>
    <w:uiPriority w:val="1"/>
    <w:qFormat/>
    <w:rsid w:val="004365E4"/>
    <w:pPr>
      <w:spacing w:before="120"/>
    </w:pPr>
    <w:rPr>
      <w:rFonts w:asciiTheme="minorHAnsi" w:hAnsiTheme="minorHAnsi"/>
      <w:b/>
      <w:bCs/>
      <w:color w:val="D22328"/>
      <w:spacing w:val="-10"/>
      <w:sz w:val="32"/>
      <w:szCs w:val="28"/>
      <w:lang w:eastAsia="en-US"/>
    </w:rPr>
  </w:style>
  <w:style w:type="character" w:customStyle="1" w:styleId="PageNumberHighlight">
    <w:name w:val="Page Number Highlight"/>
    <w:basedOn w:val="DefaultParagraphFont"/>
    <w:uiPriority w:val="1"/>
    <w:semiHidden/>
    <w:qFormat/>
    <w:rsid w:val="007E1A23"/>
    <w:rPr>
      <w:b/>
      <w:sz w:val="18"/>
      <w:bdr w:val="single" w:sz="18" w:space="0" w:color="D9D9D9" w:themeColor="background1" w:themeShade="D9"/>
      <w:shd w:val="clear" w:color="auto" w:fill="D9D9D9" w:themeFill="background1" w:themeFillShade="D9"/>
    </w:rPr>
  </w:style>
  <w:style w:type="character" w:customStyle="1" w:styleId="CVCompanycalChar">
    <w:name w:val="CV Company cal Char"/>
    <w:basedOn w:val="DefaultParagraphFont"/>
    <w:link w:val="CVCompanycal"/>
    <w:uiPriority w:val="1"/>
    <w:rsid w:val="004365E4"/>
    <w:rPr>
      <w:rFonts w:asciiTheme="minorHAnsi" w:hAnsiTheme="minorHAnsi"/>
      <w:b/>
      <w:bCs/>
      <w:color w:val="D22328"/>
      <w:spacing w:val="-10"/>
      <w:sz w:val="32"/>
      <w:szCs w:val="28"/>
      <w:lang w:eastAsia="en-US"/>
    </w:rPr>
  </w:style>
  <w:style w:type="paragraph" w:customStyle="1" w:styleId="CVtextcentre">
    <w:name w:val="CV text centre"/>
    <w:uiPriority w:val="6"/>
    <w:semiHidden/>
    <w:qFormat/>
    <w:rsid w:val="003A4DC3"/>
    <w:pPr>
      <w:jc w:val="center"/>
    </w:pPr>
    <w:rPr>
      <w:rFonts w:ascii="Calibri Light" w:hAnsi="Calibri Light" w:cs="Calibri Light"/>
      <w:color w:val="595959" w:themeColor="text1" w:themeTint="A6"/>
      <w:sz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734707"/>
    <w:rPr>
      <w:color w:val="808080"/>
    </w:rPr>
  </w:style>
  <w:style w:type="paragraph" w:customStyle="1" w:styleId="CVHeading2">
    <w:name w:val="CV Heading 2"/>
    <w:semiHidden/>
    <w:qFormat/>
    <w:locked/>
    <w:rsid w:val="000E7EDF"/>
    <w:pPr>
      <w:spacing w:line="280" w:lineRule="exact"/>
    </w:pPr>
    <w:rPr>
      <w:rFonts w:ascii="Calibri Light" w:hAnsi="Calibri Light"/>
      <w:caps/>
      <w:color w:val="D22328"/>
      <w:sz w:val="28"/>
      <w:lang w:eastAsia="en-US"/>
    </w:rPr>
  </w:style>
  <w:style w:type="paragraph" w:customStyle="1" w:styleId="CVlangheading">
    <w:name w:val="CV lang heading"/>
    <w:basedOn w:val="Normal"/>
    <w:uiPriority w:val="6"/>
    <w:semiHidden/>
    <w:qFormat/>
    <w:rsid w:val="003A4DC3"/>
    <w:pPr>
      <w:spacing w:line="240" w:lineRule="auto"/>
      <w:jc w:val="center"/>
    </w:pPr>
    <w:rPr>
      <w:rFonts w:ascii="Calibri" w:hAnsi="Calibri"/>
      <w:b/>
      <w:caps/>
    </w:rPr>
  </w:style>
  <w:style w:type="paragraph" w:customStyle="1" w:styleId="Footercal">
    <w:name w:val="Footer cal"/>
    <w:uiPriority w:val="7"/>
    <w:qFormat/>
    <w:rsid w:val="00B65A2A"/>
    <w:rPr>
      <w:rFonts w:ascii="Calibri Light" w:hAnsi="Calibri Light"/>
      <w:caps/>
      <w:sz w:val="16"/>
      <w:lang w:eastAsia="en-US"/>
    </w:rPr>
  </w:style>
  <w:style w:type="paragraph" w:customStyle="1" w:styleId="CVdescriptioncal">
    <w:name w:val="CV description cal"/>
    <w:basedOn w:val="Normal"/>
    <w:uiPriority w:val="3"/>
    <w:qFormat/>
    <w:rsid w:val="00182BF3"/>
    <w:pPr>
      <w:spacing w:before="60" w:after="120" w:line="260" w:lineRule="exact"/>
    </w:pPr>
    <w:rPr>
      <w:rFonts w:cstheme="minorHAnsi"/>
      <w:color w:val="595959" w:themeColor="text1" w:themeTint="A6"/>
      <w:sz w:val="21"/>
      <w:szCs w:val="24"/>
      <w:lang w:val="en-US"/>
    </w:rPr>
  </w:style>
  <w:style w:type="paragraph" w:customStyle="1" w:styleId="CVrolecal">
    <w:name w:val="CV role cal"/>
    <w:uiPriority w:val="1"/>
    <w:qFormat/>
    <w:rsid w:val="00480C3C"/>
    <w:pPr>
      <w:keepNext/>
      <w:spacing w:before="240" w:line="200" w:lineRule="exact"/>
      <w:jc w:val="both"/>
    </w:pPr>
    <w:rPr>
      <w:rFonts w:ascii="Lato Medium" w:hAnsi="Lato Medium" w:cstheme="minorHAnsi"/>
      <w:color w:val="000000" w:themeColor="text1"/>
      <w:sz w:val="20"/>
      <w:lang w:val="en-US" w:eastAsia="en-US"/>
    </w:rPr>
  </w:style>
  <w:style w:type="paragraph" w:customStyle="1" w:styleId="CVbulletcal">
    <w:name w:val="CV bullet cal"/>
    <w:basedOn w:val="CVdescriptioncal"/>
    <w:uiPriority w:val="4"/>
    <w:qFormat/>
    <w:rsid w:val="007B5835"/>
    <w:pPr>
      <w:numPr>
        <w:numId w:val="1"/>
      </w:numPr>
    </w:pPr>
  </w:style>
  <w:style w:type="character" w:styleId="Emphasis">
    <w:name w:val="Emphasis"/>
    <w:basedOn w:val="DefaultParagraphFont"/>
    <w:uiPriority w:val="7"/>
    <w:qFormat/>
    <w:rsid w:val="006842B2"/>
    <w:rPr>
      <w:i/>
      <w:iCs/>
    </w:rPr>
  </w:style>
  <w:style w:type="paragraph" w:customStyle="1" w:styleId="jobtitlecal">
    <w:name w:val="job title cal"/>
    <w:basedOn w:val="Normal"/>
    <w:uiPriority w:val="7"/>
    <w:qFormat/>
    <w:rsid w:val="004365E4"/>
    <w:rPr>
      <w:rFonts w:asciiTheme="minorHAnsi" w:hAnsiTheme="minorHAnsi" w:cs="Calibri Light"/>
      <w:b/>
      <w:bCs/>
      <w:color w:val="FFFFFF" w:themeColor="background1"/>
      <w:spacing w:val="-10"/>
      <w:sz w:val="32"/>
      <w:szCs w:val="40"/>
    </w:rPr>
  </w:style>
  <w:style w:type="paragraph" w:customStyle="1" w:styleId="CVNamecal">
    <w:name w:val="CV Name cal"/>
    <w:basedOn w:val="Normal"/>
    <w:uiPriority w:val="7"/>
    <w:qFormat/>
    <w:rsid w:val="00D3153B"/>
    <w:rPr>
      <w:rFonts w:asciiTheme="minorHAnsi" w:hAnsiTheme="minorHAnsi" w:cstheme="minorHAnsi"/>
      <w:b/>
      <w:bCs/>
      <w:color w:val="FFFFFF" w:themeColor="background1"/>
      <w:sz w:val="44"/>
      <w:szCs w:val="40"/>
    </w:rPr>
  </w:style>
  <w:style w:type="character" w:customStyle="1" w:styleId="footernumber">
    <w:name w:val="footer number"/>
    <w:basedOn w:val="DefaultParagraphFont"/>
    <w:uiPriority w:val="1"/>
    <w:qFormat/>
    <w:rsid w:val="00B65A2A"/>
    <w:rPr>
      <w:rFonts w:asciiTheme="minorHAnsi" w:hAnsiTheme="minorHAnsi"/>
      <w:b/>
      <w:spacing w:val="-10"/>
      <w:w w:val="90"/>
      <w:sz w:val="16"/>
    </w:rPr>
  </w:style>
  <w:style w:type="paragraph" w:customStyle="1" w:styleId="Capabilitiestextcal">
    <w:name w:val="Capabilities text cal"/>
    <w:basedOn w:val="CVdescriptioncal"/>
    <w:uiPriority w:val="7"/>
    <w:qFormat/>
    <w:rsid w:val="005F309B"/>
    <w:rPr>
      <w:color w:val="FFFFFF" w:themeColor="background1"/>
    </w:rPr>
  </w:style>
  <w:style w:type="paragraph" w:customStyle="1" w:styleId="CVbulletwhite">
    <w:name w:val="CV bullet white"/>
    <w:uiPriority w:val="7"/>
    <w:qFormat/>
    <w:rsid w:val="00182BF3"/>
    <w:pPr>
      <w:numPr>
        <w:numId w:val="2"/>
      </w:numPr>
      <w:tabs>
        <w:tab w:val="left" w:pos="284"/>
      </w:tabs>
      <w:spacing w:after="160"/>
      <w:contextualSpacing/>
    </w:pPr>
    <w:rPr>
      <w:rFonts w:ascii="Calibri Light" w:hAnsi="Calibri Light" w:cs="Calibri Light"/>
      <w:color w:val="FFFFFF" w:themeColor="background1"/>
      <w:szCs w:val="28"/>
      <w:lang w:val="en-US" w:eastAsia="en-US"/>
    </w:rPr>
  </w:style>
  <w:style w:type="paragraph" w:customStyle="1" w:styleId="CVintro">
    <w:name w:val="CV intro"/>
    <w:uiPriority w:val="7"/>
    <w:qFormat/>
    <w:rsid w:val="00BC5D08"/>
    <w:pPr>
      <w:spacing w:after="120"/>
    </w:pPr>
    <w:rPr>
      <w:rFonts w:ascii="Calibri Light" w:hAnsi="Calibri Light" w:cs="Calibri Light"/>
      <w:bCs/>
      <w:color w:val="FFFFFF" w:themeColor="background1"/>
      <w:sz w:val="28"/>
      <w:szCs w:val="40"/>
      <w:lang w:eastAsia="en-US"/>
    </w:rPr>
  </w:style>
  <w:style w:type="paragraph" w:customStyle="1" w:styleId="CVkeyskills">
    <w:name w:val="CV key skills"/>
    <w:basedOn w:val="jobtitlecal"/>
    <w:uiPriority w:val="7"/>
    <w:qFormat/>
    <w:rsid w:val="00BC5D08"/>
    <w:rPr>
      <w:spacing w:val="-6"/>
      <w:sz w:val="28"/>
    </w:rPr>
  </w:style>
  <w:style w:type="paragraph" w:customStyle="1" w:styleId="Titredeparagraphenoir">
    <w:name w:val="Titre de paragraphe noir"/>
    <w:basedOn w:val="Normal"/>
    <w:qFormat/>
    <w:rsid w:val="00443E86"/>
    <w:pPr>
      <w:spacing w:line="300" w:lineRule="atLeast"/>
    </w:pPr>
    <w:rPr>
      <w:rFonts w:ascii="Calibri" w:hAnsi="Calibri"/>
      <w:b/>
      <w:color w:val="000000"/>
      <w:lang w:val="fr-FR"/>
    </w:rPr>
  </w:style>
  <w:style w:type="paragraph" w:customStyle="1" w:styleId="Sous-titredcal">
    <w:name w:val="Sous-titre décalé"/>
    <w:basedOn w:val="Normal"/>
    <w:qFormat/>
    <w:rsid w:val="00443E86"/>
    <w:pPr>
      <w:spacing w:after="60" w:line="220" w:lineRule="exact"/>
      <w:ind w:left="119"/>
    </w:pPr>
    <w:rPr>
      <w:rFonts w:ascii="Calibri" w:hAnsi="Calibri"/>
      <w:b/>
      <w:color w:val="747476"/>
      <w:lang w:val="fr-FR"/>
    </w:rPr>
  </w:style>
  <w:style w:type="paragraph" w:customStyle="1" w:styleId="Titrerouge">
    <w:name w:val="Titre rouge"/>
    <w:qFormat/>
    <w:rsid w:val="00830399"/>
    <w:pPr>
      <w:spacing w:before="120" w:line="280" w:lineRule="exact"/>
    </w:pPr>
    <w:rPr>
      <w:b/>
      <w:color w:val="D22328"/>
      <w:sz w:val="24"/>
      <w:lang w:val="fr-FR" w:eastAsia="en-US"/>
    </w:rPr>
  </w:style>
  <w:style w:type="paragraph" w:customStyle="1" w:styleId="Paratexthalfspace">
    <w:name w:val="Paratext halfspace"/>
    <w:basedOn w:val="Normal"/>
    <w:rsid w:val="00FD4908"/>
    <w:pPr>
      <w:spacing w:after="60" w:line="280" w:lineRule="exact"/>
    </w:pPr>
    <w:rPr>
      <w:rFonts w:ascii="Verdana" w:eastAsia="Times New Roman" w:hAnsi="Verdana"/>
      <w:sz w:val="18"/>
      <w:szCs w:val="24"/>
      <w:lang w:eastAsia="en-GB"/>
    </w:rPr>
  </w:style>
  <w:style w:type="paragraph" w:styleId="Revision">
    <w:name w:val="Revision"/>
    <w:hidden/>
    <w:uiPriority w:val="99"/>
    <w:semiHidden/>
    <w:rsid w:val="00E10FFC"/>
    <w:rPr>
      <w:rFonts w:ascii="Calibri Light" w:hAnsi="Calibri Light"/>
      <w:sz w:val="20"/>
      <w:lang w:eastAsia="en-US"/>
    </w:rPr>
  </w:style>
  <w:style w:type="character" w:customStyle="1" w:styleId="ListParagraphChar">
    <w:name w:val="List Paragraph Char"/>
    <w:aliases w:val="Dot pt Char,List Paragraph Char Char Char Char,Indicator Text Char,Numbered Para 1 Char,Bullet 1 Char,Bullet Points Char,MAIN CONTENT Char,Maire Char,F5 List Paragraph Char,List Paragraph2 Char,List Paragraph12 Char,L Char"/>
    <w:link w:val="ListParagraph"/>
    <w:uiPriority w:val="34"/>
    <w:locked/>
    <w:rsid w:val="0037151F"/>
    <w:rPr>
      <w:rFonts w:ascii="Calibri Light" w:hAnsi="Calibri Light"/>
      <w:sz w:val="20"/>
      <w:lang w:eastAsia="en-US"/>
    </w:rPr>
  </w:style>
  <w:style w:type="paragraph" w:customStyle="1" w:styleId="CVBullet">
    <w:name w:val="~CVBullet"/>
    <w:basedOn w:val="Normal"/>
    <w:qFormat/>
    <w:rsid w:val="001C0793"/>
    <w:pPr>
      <w:spacing w:before="60" w:after="60" w:line="264" w:lineRule="auto"/>
    </w:pPr>
    <w:rPr>
      <w:rFonts w:asciiTheme="minorHAnsi" w:hAnsiTheme="minorHAnsi" w:cs="Arial"/>
      <w:sz w:val="17"/>
      <w:szCs w:val="20"/>
    </w:rPr>
  </w:style>
  <w:style w:type="paragraph" w:styleId="ListBullet2">
    <w:name w:val="List Bullet 2"/>
    <w:basedOn w:val="Normal"/>
    <w:semiHidden/>
    <w:unhideWhenUsed/>
    <w:rsid w:val="003F3672"/>
    <w:pPr>
      <w:numPr>
        <w:ilvl w:val="1"/>
        <w:numId w:val="14"/>
      </w:numPr>
      <w:spacing w:before="60" w:after="60" w:line="300" w:lineRule="exact"/>
      <w:contextualSpacing/>
    </w:pPr>
    <w:rPr>
      <w:rFonts w:ascii="Arial" w:eastAsia="Times New Roman" w:hAnsi="Arial" w:cs="Arial"/>
      <w:color w:val="635C55"/>
      <w:szCs w:val="20"/>
    </w:rPr>
  </w:style>
  <w:style w:type="paragraph" w:styleId="ListBullet3">
    <w:name w:val="List Bullet 3"/>
    <w:basedOn w:val="Normal"/>
    <w:semiHidden/>
    <w:unhideWhenUsed/>
    <w:rsid w:val="003F3672"/>
    <w:pPr>
      <w:numPr>
        <w:ilvl w:val="2"/>
        <w:numId w:val="14"/>
      </w:numPr>
      <w:spacing w:before="60" w:after="120" w:line="288" w:lineRule="auto"/>
      <w:jc w:val="both"/>
    </w:pPr>
    <w:rPr>
      <w:rFonts w:ascii="Arial" w:eastAsia="Times New Roman" w:hAnsi="Arial" w:cs="Arial"/>
      <w:color w:val="635C55"/>
      <w:sz w:val="19"/>
      <w:szCs w:val="20"/>
    </w:rPr>
  </w:style>
  <w:style w:type="paragraph" w:styleId="ListBullet">
    <w:name w:val="List Bullet"/>
    <w:uiPriority w:val="4"/>
    <w:qFormat/>
    <w:rsid w:val="003F3672"/>
    <w:pPr>
      <w:numPr>
        <w:numId w:val="14"/>
      </w:numPr>
      <w:tabs>
        <w:tab w:val="left" w:pos="426"/>
      </w:tabs>
      <w:spacing w:before="60" w:after="60" w:line="260" w:lineRule="exact"/>
    </w:pPr>
    <w:rPr>
      <w:rFonts w:ascii="Arial" w:eastAsia="Times New Roman" w:hAnsi="Arial" w:cs="Arial"/>
      <w:color w:val="635C55"/>
      <w:sz w:val="19"/>
      <w:szCs w:val="19"/>
      <w:lang w:eastAsia="en-US"/>
    </w:rPr>
  </w:style>
  <w:style w:type="paragraph" w:styleId="ListBullet4">
    <w:name w:val="List Bullet 4"/>
    <w:basedOn w:val="Normal"/>
    <w:semiHidden/>
    <w:unhideWhenUsed/>
    <w:rsid w:val="003F3672"/>
    <w:pPr>
      <w:numPr>
        <w:ilvl w:val="3"/>
        <w:numId w:val="14"/>
      </w:numPr>
      <w:spacing w:before="60" w:after="60" w:line="260" w:lineRule="exact"/>
      <w:contextualSpacing/>
    </w:pPr>
    <w:rPr>
      <w:rFonts w:ascii="Arial" w:eastAsia="Times New Roman" w:hAnsi="Arial" w:cs="Arial"/>
      <w:color w:val="635C55"/>
      <w:sz w:val="19"/>
      <w:szCs w:val="20"/>
    </w:rPr>
  </w:style>
  <w:style w:type="paragraph" w:styleId="ListBullet5">
    <w:name w:val="List Bullet 5"/>
    <w:basedOn w:val="Normal"/>
    <w:semiHidden/>
    <w:unhideWhenUsed/>
    <w:rsid w:val="003F3672"/>
    <w:pPr>
      <w:numPr>
        <w:ilvl w:val="4"/>
        <w:numId w:val="14"/>
      </w:numPr>
      <w:spacing w:before="60" w:after="60" w:line="260" w:lineRule="exact"/>
      <w:contextualSpacing/>
    </w:pPr>
    <w:rPr>
      <w:rFonts w:ascii="Arial" w:eastAsia="Times New Roman" w:hAnsi="Arial" w:cs="Arial"/>
      <w:color w:val="635C55"/>
      <w:sz w:val="19"/>
      <w:szCs w:val="20"/>
    </w:rPr>
  </w:style>
  <w:style w:type="paragraph" w:customStyle="1" w:styleId="ValueStatement">
    <w:name w:val="Value Statement"/>
    <w:basedOn w:val="Normal"/>
    <w:uiPriority w:val="1"/>
    <w:qFormat/>
    <w:rsid w:val="000C5206"/>
    <w:pPr>
      <w:spacing w:before="160" w:after="220" w:line="280" w:lineRule="atLeast"/>
    </w:pPr>
    <w:rPr>
      <w:rFonts w:asciiTheme="minorHAnsi" w:eastAsiaTheme="minorEastAsia" w:hAnsiTheme="minorHAnsi" w:cstheme="minorBidi"/>
      <w:sz w:val="28"/>
      <w:szCs w:val="28"/>
      <w:lang w:val="en-US" w:eastAsia="zh-CN"/>
    </w:rPr>
  </w:style>
  <w:style w:type="paragraph" w:customStyle="1" w:styleId="CVFormUserText">
    <w:name w:val="CV Form User Text"/>
    <w:uiPriority w:val="99"/>
    <w:rsid w:val="003A4DDB"/>
    <w:pPr>
      <w:spacing w:after="57"/>
    </w:pPr>
    <w:rPr>
      <w:rFonts w:asciiTheme="minorHAnsi" w:eastAsiaTheme="minorEastAsia" w:hAnsiTheme="minorHAnsi" w:cstheme="minorBidi"/>
      <w:sz w:val="18"/>
      <w:lang w:val="en-US" w:eastAsia="zh-CN"/>
    </w:rPr>
  </w:style>
  <w:style w:type="numbering" w:customStyle="1" w:styleId="ListStyle-ListNumber">
    <w:name w:val="_List Style - List Number"/>
    <w:uiPriority w:val="99"/>
    <w:rsid w:val="0051636D"/>
    <w:pPr>
      <w:numPr>
        <w:numId w:val="22"/>
      </w:numPr>
    </w:pPr>
  </w:style>
  <w:style w:type="paragraph" w:styleId="ListNumber">
    <w:name w:val="List Number"/>
    <w:basedOn w:val="Normal"/>
    <w:uiPriority w:val="3"/>
    <w:qFormat/>
    <w:rsid w:val="0051636D"/>
    <w:pPr>
      <w:numPr>
        <w:numId w:val="22"/>
      </w:numPr>
      <w:spacing w:after="160" w:line="240" w:lineRule="auto"/>
    </w:pPr>
    <w:rPr>
      <w:rFonts w:asciiTheme="minorHAnsi" w:eastAsiaTheme="minorHAnsi" w:hAnsiTheme="minorHAnsi" w:cstheme="minorBidi"/>
      <w:sz w:val="22"/>
      <w:szCs w:val="24"/>
      <w:lang w:val="en-US" w:eastAsia="zh-CN"/>
    </w:rPr>
  </w:style>
  <w:style w:type="paragraph" w:styleId="ListNumber2">
    <w:name w:val="List Number 2"/>
    <w:basedOn w:val="Normal"/>
    <w:uiPriority w:val="3"/>
    <w:rsid w:val="0051636D"/>
    <w:pPr>
      <w:numPr>
        <w:ilvl w:val="1"/>
        <w:numId w:val="22"/>
      </w:numPr>
      <w:spacing w:after="160" w:line="240" w:lineRule="auto"/>
    </w:pPr>
    <w:rPr>
      <w:rFonts w:asciiTheme="minorHAnsi" w:eastAsiaTheme="minorHAnsi" w:hAnsiTheme="minorHAnsi" w:cstheme="minorBidi"/>
      <w:sz w:val="22"/>
      <w:szCs w:val="24"/>
      <w:lang w:val="en-US" w:eastAsia="zh-CN"/>
    </w:rPr>
  </w:style>
  <w:style w:type="paragraph" w:styleId="ListNumber3">
    <w:name w:val="List Number 3"/>
    <w:basedOn w:val="Normal"/>
    <w:uiPriority w:val="3"/>
    <w:rsid w:val="0051636D"/>
    <w:pPr>
      <w:numPr>
        <w:ilvl w:val="2"/>
        <w:numId w:val="22"/>
      </w:numPr>
      <w:spacing w:after="160" w:line="240" w:lineRule="auto"/>
    </w:pPr>
    <w:rPr>
      <w:rFonts w:asciiTheme="minorHAnsi" w:eastAsiaTheme="minorHAnsi" w:hAnsiTheme="minorHAnsi" w:cstheme="minorBidi"/>
      <w:sz w:val="22"/>
      <w:szCs w:val="24"/>
      <w:lang w:val="en-US" w:eastAsia="zh-CN"/>
    </w:rPr>
  </w:style>
  <w:style w:type="paragraph" w:styleId="NormalWeb">
    <w:name w:val="Normal (Web)"/>
    <w:basedOn w:val="Normal"/>
    <w:uiPriority w:val="99"/>
    <w:unhideWhenUsed/>
    <w:rsid w:val="0051636D"/>
    <w:pPr>
      <w:spacing w:after="160" w:line="240" w:lineRule="auto"/>
    </w:pPr>
    <w:rPr>
      <w:rFonts w:ascii="Times New Roman" w:eastAsiaTheme="minorEastAsia" w:hAnsi="Times New Roman"/>
      <w:sz w:val="24"/>
      <w:szCs w:val="24"/>
      <w:lang w:val="en-US" w:eastAsia="zh-CN"/>
    </w:rPr>
  </w:style>
  <w:style w:type="paragraph" w:customStyle="1" w:styleId="CVProjectHeading">
    <w:name w:val="CV Project Heading"/>
    <w:next w:val="Normal"/>
    <w:uiPriority w:val="1"/>
    <w:qFormat/>
    <w:rsid w:val="00D84278"/>
    <w:pPr>
      <w:spacing w:before="320" w:after="30"/>
      <w:outlineLvl w:val="1"/>
    </w:pPr>
    <w:rPr>
      <w:rFonts w:asciiTheme="minorHAnsi" w:eastAsiaTheme="minorEastAsia" w:hAnsiTheme="minorHAnsi" w:cstheme="minorBidi"/>
      <w:color w:val="E61E28"/>
      <w:lang w:val="en-US" w:eastAsia="zh-CN"/>
    </w:rPr>
  </w:style>
  <w:style w:type="character" w:customStyle="1" w:styleId="normaltextrun">
    <w:name w:val="normaltextrun"/>
    <w:basedOn w:val="DefaultParagraphFont"/>
    <w:rsid w:val="00D842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9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5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ystra%20UK\AppData\Roaming\Microsoft\Templates\SYSTRA%20CV%20Template%20-%20English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2020-03-11T00:00:00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CE5B6EF3CAD847B476D5835F2D03EB" ma:contentTypeVersion="3" ma:contentTypeDescription="Create a new document." ma:contentTypeScope="" ma:versionID="99332df93692fb67dc7dbc862c3a914c">
  <xsd:schema xmlns:xsd="http://www.w3.org/2001/XMLSchema" xmlns:xs="http://www.w3.org/2001/XMLSchema" xmlns:p="http://schemas.microsoft.com/office/2006/metadata/properties" xmlns:ns2="94328266-d0be-484f-a15a-999303220934" targetNamespace="http://schemas.microsoft.com/office/2006/metadata/properties" ma:root="true" ma:fieldsID="7b69fbd93cb5de8bd65ca88f7cb73264" ns2:_="">
    <xsd:import namespace="94328266-d0be-484f-a15a-9993032209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28266-d0be-484f-a15a-9993032209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1AE4D5-478B-4027-A2BC-116A9C2852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328266-d0be-484f-a15a-9993032209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9DB738-7CDE-48A3-A38D-CB439EAF14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532702-7DC4-4900-B827-61E92EA178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087F8036-CF82-4B11-8B50-64028C27C2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SYSTRA CV Template - English.dotm</Template>
  <TotalTime>17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D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Sarah White</dc:creator>
  <cp:keywords/>
  <dc:description/>
  <cp:lastModifiedBy>P M Adon</cp:lastModifiedBy>
  <cp:revision>19</cp:revision>
  <cp:lastPrinted>2023-07-17T15:33:00Z</cp:lastPrinted>
  <dcterms:created xsi:type="dcterms:W3CDTF">2025-08-06T17:49:00Z</dcterms:created>
  <dcterms:modified xsi:type="dcterms:W3CDTF">2025-08-11T09:40:00Z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0x010100A7CE5B6EF3CAD847B476D5835F2D03EB</vt:lpwstr>
  </property>
</Properties>
</file>